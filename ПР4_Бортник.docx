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34060" w14:textId="437CBA15" w:rsidR="0064450E" w:rsidRPr="0099500B" w:rsidRDefault="00D62D2B" w:rsidP="00E91D94">
      <w:pPr>
        <w:pStyle w:val="Mainheader"/>
        <w:rPr>
          <w:lang w:val="ru-RU"/>
        </w:rPr>
      </w:pPr>
      <w:r>
        <w:rPr>
          <w:lang w:val="ru-RU"/>
        </w:rPr>
        <w:t xml:space="preserve">Практична робота № </w:t>
      </w:r>
      <w:r w:rsidR="005A0D2E">
        <w:rPr>
          <w:lang w:val="ru-RU"/>
        </w:rPr>
        <w:t>4</w:t>
      </w:r>
    </w:p>
    <w:p w14:paraId="1CD95860" w14:textId="2C154F6F" w:rsidR="009C06D0" w:rsidRPr="007A70EB" w:rsidRDefault="009C06D0" w:rsidP="009C06D0">
      <w:pPr>
        <w:spacing w:line="360" w:lineRule="auto"/>
        <w:jc w:val="both"/>
        <w:rPr>
          <w:rFonts w:eastAsia="Calibri"/>
          <w:sz w:val="28"/>
          <w:szCs w:val="28"/>
          <w:lang w:val="ru-RU"/>
        </w:rPr>
      </w:pPr>
      <w:r w:rsidRPr="00152ABF">
        <w:rPr>
          <w:rFonts w:eastAsia="Calibri"/>
          <w:b/>
          <w:sz w:val="28"/>
          <w:szCs w:val="28"/>
        </w:rPr>
        <w:t>Тема</w:t>
      </w:r>
      <w:r w:rsidRPr="00152ABF">
        <w:rPr>
          <w:rFonts w:eastAsia="Calibri"/>
          <w:sz w:val="28"/>
          <w:szCs w:val="28"/>
        </w:rPr>
        <w:t>:</w:t>
      </w:r>
      <w:r w:rsidR="0099500B" w:rsidRPr="0099500B">
        <w:t xml:space="preserve"> </w:t>
      </w:r>
      <w:r w:rsidR="005A0D2E" w:rsidRPr="005A0D2E">
        <w:rPr>
          <w:sz w:val="28"/>
          <w:szCs w:val="28"/>
        </w:rPr>
        <w:t>Розробка мо</w:t>
      </w:r>
      <w:r w:rsidR="005E5D0A">
        <w:rPr>
          <w:sz w:val="28"/>
          <w:szCs w:val="28"/>
        </w:rPr>
        <w:t xml:space="preserve">більних додатків для ОС </w:t>
      </w:r>
      <w:proofErr w:type="spellStart"/>
      <w:r w:rsidR="005E5D0A">
        <w:rPr>
          <w:sz w:val="28"/>
          <w:szCs w:val="28"/>
        </w:rPr>
        <w:t>Android</w:t>
      </w:r>
      <w:proofErr w:type="spellEnd"/>
    </w:p>
    <w:p w14:paraId="353F98D6" w14:textId="77777777" w:rsidR="005A0D2E" w:rsidRDefault="009C06D0" w:rsidP="005A0D2E">
      <w:pPr>
        <w:spacing w:before="120"/>
        <w:jc w:val="both"/>
        <w:rPr>
          <w:sz w:val="28"/>
          <w:szCs w:val="28"/>
          <w:lang w:val="ru-RU"/>
        </w:rPr>
      </w:pPr>
      <w:r w:rsidRPr="00152ABF">
        <w:rPr>
          <w:rFonts w:eastAsia="Calibri"/>
          <w:b/>
          <w:sz w:val="28"/>
          <w:szCs w:val="28"/>
        </w:rPr>
        <w:t>Мета</w:t>
      </w:r>
      <w:r w:rsidRPr="00152ABF">
        <w:rPr>
          <w:rFonts w:eastAsia="Calibri"/>
          <w:sz w:val="28"/>
          <w:szCs w:val="28"/>
        </w:rPr>
        <w:t>:</w:t>
      </w:r>
      <w:r w:rsidR="00DB7178" w:rsidRPr="00DB7178">
        <w:rPr>
          <w:sz w:val="28"/>
          <w:szCs w:val="28"/>
          <w:lang w:val="ru-RU"/>
        </w:rPr>
        <w:t xml:space="preserve"> </w:t>
      </w:r>
    </w:p>
    <w:p w14:paraId="292D668D" w14:textId="63D72826" w:rsidR="005A0D2E" w:rsidRPr="005A0D2E" w:rsidRDefault="005A0D2E" w:rsidP="005A0D2E">
      <w:pPr>
        <w:pStyle w:val="af0"/>
        <w:numPr>
          <w:ilvl w:val="0"/>
          <w:numId w:val="42"/>
        </w:numPr>
        <w:spacing w:before="120"/>
        <w:jc w:val="both"/>
        <w:rPr>
          <w:sz w:val="28"/>
          <w:szCs w:val="28"/>
        </w:rPr>
      </w:pPr>
      <w:r w:rsidRPr="005A0D2E">
        <w:rPr>
          <w:sz w:val="28"/>
          <w:szCs w:val="28"/>
        </w:rPr>
        <w:t>ознайомлення із інтерфейсом середовища розробки програмного забезпечення;</w:t>
      </w:r>
    </w:p>
    <w:p w14:paraId="4DC3F80D" w14:textId="77777777" w:rsidR="005A0D2E" w:rsidRDefault="005A0D2E" w:rsidP="005A0D2E">
      <w:pPr>
        <w:numPr>
          <w:ilvl w:val="0"/>
          <w:numId w:val="42"/>
        </w:numPr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>вивчення структури проекту;</w:t>
      </w:r>
    </w:p>
    <w:p w14:paraId="720FF9D7" w14:textId="1EBDAA3E" w:rsidR="005A0D2E" w:rsidRDefault="005E5D0A" w:rsidP="005A0D2E">
      <w:pPr>
        <w:numPr>
          <w:ilvl w:val="0"/>
          <w:numId w:val="42"/>
        </w:numPr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навчитись </w:t>
      </w:r>
      <w:r w:rsidR="005A0D2E">
        <w:rPr>
          <w:sz w:val="28"/>
          <w:szCs w:val="28"/>
        </w:rPr>
        <w:t>створювати власні структури даних та використовувати їх у мобільних додатках;</w:t>
      </w:r>
    </w:p>
    <w:p w14:paraId="69F09541" w14:textId="77777777" w:rsidR="005A0D2E" w:rsidRDefault="005A0D2E" w:rsidP="005A0D2E">
      <w:pPr>
        <w:numPr>
          <w:ilvl w:val="0"/>
          <w:numId w:val="42"/>
        </w:numPr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>навчитись створювати інтерфейси для мобільних додатків;</w:t>
      </w:r>
    </w:p>
    <w:p w14:paraId="4D9ACB09" w14:textId="77777777" w:rsidR="005A0D2E" w:rsidRDefault="005A0D2E" w:rsidP="005A0D2E">
      <w:pPr>
        <w:numPr>
          <w:ilvl w:val="0"/>
          <w:numId w:val="42"/>
        </w:numPr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>навчитись використовувати додаткові ресурси та можливості пристрою;</w:t>
      </w:r>
    </w:p>
    <w:p w14:paraId="466BEBBD" w14:textId="77777777" w:rsidR="005A0D2E" w:rsidRDefault="005A0D2E" w:rsidP="005A0D2E">
      <w:pPr>
        <w:numPr>
          <w:ilvl w:val="0"/>
          <w:numId w:val="42"/>
        </w:numPr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>ознайомитись із локалізацією мобільних додатків.</w:t>
      </w:r>
    </w:p>
    <w:p w14:paraId="4B483519" w14:textId="1740BA07" w:rsidR="0022147E" w:rsidRDefault="0022147E" w:rsidP="007077F2">
      <w:pPr>
        <w:spacing w:line="360" w:lineRule="auto"/>
        <w:jc w:val="both"/>
        <w:rPr>
          <w:sz w:val="28"/>
          <w:szCs w:val="28"/>
        </w:rPr>
      </w:pPr>
    </w:p>
    <w:p w14:paraId="1873FB49" w14:textId="75AD2B89" w:rsidR="0099500B" w:rsidRPr="00614D92" w:rsidRDefault="0099500B" w:rsidP="0099500B">
      <w:pPr>
        <w:pStyle w:val="Mainheader"/>
        <w:rPr>
          <w:rFonts w:eastAsia="Calibri"/>
        </w:rPr>
      </w:pPr>
      <w:r w:rsidRPr="00614D92">
        <w:rPr>
          <w:rFonts w:eastAsia="Calibri"/>
        </w:rPr>
        <w:t>Завдання:</w:t>
      </w:r>
    </w:p>
    <w:p w14:paraId="4077062D" w14:textId="7A674DC7" w:rsidR="005E5D0A" w:rsidRPr="005E5D0A" w:rsidRDefault="0099500B" w:rsidP="005E5D0A">
      <w:pPr>
        <w:ind w:right="45"/>
        <w:jc w:val="both"/>
        <w:rPr>
          <w:szCs w:val="28"/>
        </w:rPr>
      </w:pPr>
      <w:r w:rsidRPr="00650D1A">
        <w:rPr>
          <w:b/>
          <w:sz w:val="28"/>
          <w:szCs w:val="28"/>
        </w:rPr>
        <w:t>Завдання 1:</w:t>
      </w:r>
      <w:r w:rsidR="005E5D0A" w:rsidRPr="005E5D0A">
        <w:rPr>
          <w:szCs w:val="28"/>
        </w:rPr>
        <w:t xml:space="preserve"> </w:t>
      </w:r>
    </w:p>
    <w:p w14:paraId="3134C5D0" w14:textId="77777777" w:rsidR="005E5D0A" w:rsidRPr="005E5D0A" w:rsidRDefault="005E5D0A" w:rsidP="005E5D0A">
      <w:pPr>
        <w:ind w:right="45"/>
        <w:jc w:val="both"/>
        <w:rPr>
          <w:szCs w:val="28"/>
        </w:rPr>
      </w:pPr>
      <w:r w:rsidRPr="005E5D0A">
        <w:rPr>
          <w:szCs w:val="28"/>
        </w:rPr>
        <w:t xml:space="preserve">Розробити додаток калькулятор, який максимально забезпечити функціональністю: виконання арифметичних операцій, переведення в системи числення(двійкова, </w:t>
      </w:r>
      <w:proofErr w:type="spellStart"/>
      <w:r w:rsidRPr="005E5D0A">
        <w:rPr>
          <w:szCs w:val="28"/>
        </w:rPr>
        <w:t>вісімкова</w:t>
      </w:r>
      <w:proofErr w:type="spellEnd"/>
      <w:r w:rsidRPr="005E5D0A">
        <w:rPr>
          <w:szCs w:val="28"/>
        </w:rPr>
        <w:t xml:space="preserve">, десяткова, </w:t>
      </w:r>
      <w:proofErr w:type="spellStart"/>
      <w:r w:rsidRPr="005E5D0A">
        <w:rPr>
          <w:szCs w:val="28"/>
        </w:rPr>
        <w:t>шістнадцяткова</w:t>
      </w:r>
      <w:proofErr w:type="spellEnd"/>
      <w:r w:rsidRPr="005E5D0A">
        <w:rPr>
          <w:szCs w:val="28"/>
        </w:rPr>
        <w:t>), виконання тригонометричних функцій(</w:t>
      </w:r>
      <w:proofErr w:type="spellStart"/>
      <w:r w:rsidRPr="005E5D0A">
        <w:rPr>
          <w:szCs w:val="28"/>
        </w:rPr>
        <w:t>sin</w:t>
      </w:r>
      <w:proofErr w:type="spellEnd"/>
      <w:r w:rsidRPr="005E5D0A">
        <w:rPr>
          <w:szCs w:val="28"/>
        </w:rPr>
        <w:t xml:space="preserve">, </w:t>
      </w:r>
      <w:proofErr w:type="spellStart"/>
      <w:r w:rsidRPr="005E5D0A">
        <w:rPr>
          <w:szCs w:val="28"/>
        </w:rPr>
        <w:t>cos</w:t>
      </w:r>
      <w:proofErr w:type="spellEnd"/>
      <w:r w:rsidRPr="005E5D0A">
        <w:rPr>
          <w:szCs w:val="28"/>
        </w:rPr>
        <w:t xml:space="preserve">, </w:t>
      </w:r>
      <w:proofErr w:type="spellStart"/>
      <w:r w:rsidRPr="005E5D0A">
        <w:rPr>
          <w:szCs w:val="28"/>
        </w:rPr>
        <w:t>tan</w:t>
      </w:r>
      <w:proofErr w:type="spellEnd"/>
      <w:r w:rsidRPr="005E5D0A">
        <w:rPr>
          <w:szCs w:val="28"/>
        </w:rPr>
        <w:t xml:space="preserve">, </w:t>
      </w:r>
      <w:proofErr w:type="spellStart"/>
      <w:r w:rsidRPr="005E5D0A">
        <w:rPr>
          <w:szCs w:val="28"/>
        </w:rPr>
        <w:t>ctan</w:t>
      </w:r>
      <w:proofErr w:type="spellEnd"/>
      <w:r w:rsidRPr="005E5D0A">
        <w:rPr>
          <w:szCs w:val="28"/>
        </w:rPr>
        <w:t xml:space="preserve">), знаходження експоненти, логарифмів, піднесення до степеню, знаходження кореня з числа і </w:t>
      </w:r>
      <w:proofErr w:type="spellStart"/>
      <w:r w:rsidRPr="005E5D0A">
        <w:rPr>
          <w:szCs w:val="28"/>
        </w:rPr>
        <w:t>т.д</w:t>
      </w:r>
      <w:proofErr w:type="spellEnd"/>
      <w:r w:rsidRPr="005E5D0A">
        <w:rPr>
          <w:szCs w:val="28"/>
        </w:rPr>
        <w:t xml:space="preserve">. Забезпечити введення лише в одне текстове поле. </w:t>
      </w:r>
    </w:p>
    <w:p w14:paraId="7883C761" w14:textId="5F1D95DD" w:rsidR="0099500B" w:rsidRPr="00650D1A" w:rsidRDefault="0099500B" w:rsidP="0099500B">
      <w:pPr>
        <w:ind w:right="45"/>
        <w:jc w:val="both"/>
        <w:rPr>
          <w:b/>
          <w:sz w:val="28"/>
          <w:szCs w:val="28"/>
        </w:rPr>
      </w:pPr>
      <w:r w:rsidRPr="00650D1A">
        <w:rPr>
          <w:b/>
          <w:sz w:val="28"/>
          <w:szCs w:val="28"/>
        </w:rPr>
        <w:t>Завдання 2:</w:t>
      </w:r>
    </w:p>
    <w:p w14:paraId="0316D87B" w14:textId="6A8FE8F0" w:rsidR="00DE1525" w:rsidRPr="00DE1525" w:rsidRDefault="00614D92" w:rsidP="00DE1525">
      <w:pPr>
        <w:rPr>
          <w:sz w:val="28"/>
          <w:szCs w:val="28"/>
        </w:rPr>
      </w:pPr>
      <w:r>
        <w:t>Предметна область: інтернет-магазин, клас: товар, орієнтовний перелік полів: назва товару, категорія, опис товару, ціна за одиницю, наявність на складі, кількість, дата поставки. Вивести окремо список відсутніх товарів. Реалізувати пошук товарів за вказаною категорією.</w:t>
      </w:r>
    </w:p>
    <w:p w14:paraId="52908CB6" w14:textId="77777777" w:rsidR="00A51DEF" w:rsidRDefault="00A51DEF">
      <w:pPr>
        <w:rPr>
          <w:bCs/>
          <w:i/>
          <w:sz w:val="32"/>
          <w:szCs w:val="32"/>
        </w:rPr>
      </w:pPr>
      <w:r>
        <w:br w:type="page"/>
      </w:r>
    </w:p>
    <w:p w14:paraId="4CF8116F" w14:textId="172A7328" w:rsidR="000C25D3" w:rsidRPr="00F31298" w:rsidRDefault="0043721A" w:rsidP="000C25D3">
      <w:pPr>
        <w:pStyle w:val="Taskheader"/>
        <w:rPr>
          <w:b/>
          <w:sz w:val="36"/>
          <w:lang w:val="uk-UA"/>
        </w:rPr>
      </w:pPr>
      <w:r w:rsidRPr="00F31298">
        <w:rPr>
          <w:b/>
          <w:sz w:val="36"/>
          <w:lang w:val="uk-UA"/>
        </w:rPr>
        <w:lastRenderedPageBreak/>
        <w:t>Хід роботи:</w:t>
      </w:r>
    </w:p>
    <w:p w14:paraId="5C7C0F63" w14:textId="7344E696" w:rsidR="00DC4879" w:rsidRPr="00693D6E" w:rsidRDefault="00DF3C23" w:rsidP="00693D6E">
      <w:pPr>
        <w:pStyle w:val="Taskheader"/>
        <w:rPr>
          <w:b/>
          <w:bCs w:val="0"/>
          <w:i w:val="0"/>
          <w:iCs/>
          <w:lang w:val="uk-UA"/>
        </w:rPr>
      </w:pPr>
      <w:proofErr w:type="spellStart"/>
      <w:r>
        <w:t>Завдання</w:t>
      </w:r>
      <w:proofErr w:type="spellEnd"/>
      <w:r>
        <w:t xml:space="preserve"> 1:</w:t>
      </w:r>
    </w:p>
    <w:p w14:paraId="722DAF8F" w14:textId="22530C0A" w:rsidR="00102905" w:rsidRDefault="00693D6E" w:rsidP="00DC4879">
      <w:pPr>
        <w:pStyle w:val="MainCaption"/>
        <w:rPr>
          <w:i w:val="0"/>
          <w:lang w:val="uk-UA"/>
        </w:rPr>
      </w:pPr>
      <w:r w:rsidRPr="00F31298">
        <w:rPr>
          <w:i w:val="0"/>
          <w:lang w:val="uk-UA"/>
        </w:rPr>
        <w:t>Код програми:</w:t>
      </w:r>
    </w:p>
    <w:p w14:paraId="5BFE8C3D" w14:textId="77777777" w:rsidR="00970AD1" w:rsidRDefault="00970AD1" w:rsidP="00DC4879">
      <w:pPr>
        <w:pStyle w:val="MainCaption"/>
        <w:rPr>
          <w:i w:val="0"/>
          <w:lang w:val="uk-UA"/>
        </w:rPr>
      </w:pPr>
    </w:p>
    <w:p w14:paraId="4F56EC22" w14:textId="3898192C" w:rsidR="00970AD1" w:rsidRPr="00970AD1" w:rsidRDefault="00AD3309" w:rsidP="00DC4879">
      <w:pPr>
        <w:pStyle w:val="MainCaption"/>
        <w:rPr>
          <w:lang w:val="uk-UA"/>
        </w:rPr>
      </w:pPr>
      <w:r>
        <w:rPr>
          <w:lang w:val="en-US"/>
        </w:rPr>
        <w:t>MainActivity</w:t>
      </w:r>
      <w:r w:rsidR="00970AD1">
        <w:rPr>
          <w:lang w:val="en-US"/>
        </w:rPr>
        <w:t>.</w:t>
      </w:r>
      <w:r>
        <w:rPr>
          <w:lang w:val="en-US"/>
        </w:rPr>
        <w:t>java</w:t>
      </w:r>
      <w:r w:rsidR="00970AD1" w:rsidRPr="00F31298">
        <w:rPr>
          <w:lang w:val="uk-UA"/>
        </w:rPr>
        <w:t>: </w:t>
      </w:r>
    </w:p>
    <w:p w14:paraId="6B771091" w14:textId="77777777" w:rsidR="00614D92" w:rsidRPr="00614D92" w:rsidRDefault="00614D92" w:rsidP="00614D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package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com.example.calculator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androidx.annotation.</w:t>
      </w:r>
      <w:r w:rsidRPr="00614D92">
        <w:rPr>
          <w:rFonts w:ascii="Consolas" w:hAnsi="Consolas" w:cs="Courier New"/>
          <w:color w:val="9E880D"/>
          <w:sz w:val="20"/>
          <w:szCs w:val="20"/>
          <w:lang w:val="en-US"/>
        </w:rPr>
        <w:t>RequiresApi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androidx.appcompat.app.AppCompatActivity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org.mariuszgromada.math.mxparser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*;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android.os.Build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android.os.Bundle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android.text.SpannableStringBuilder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android.view.View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android.widget.EditText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class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MainActivity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extends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AppCompatActivity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EditText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boolean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true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9E880D"/>
          <w:sz w:val="20"/>
          <w:szCs w:val="20"/>
          <w:lang w:val="en-US"/>
        </w:rPr>
        <w:t>@RequiresApi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(api =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Build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VERSION_CODES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LOLLIPOP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9E880D"/>
          <w:sz w:val="20"/>
          <w:szCs w:val="20"/>
          <w:lang w:val="en-US"/>
        </w:rPr>
        <w:t>@Override</w:t>
      </w:r>
      <w:r w:rsidRPr="00614D92">
        <w:rPr>
          <w:rFonts w:ascii="Consolas" w:hAnsi="Consolas" w:cs="Courier New"/>
          <w:color w:val="9E880D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protected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onCreate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Bundle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savedInstanceState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super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.onCreate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savedInstanceState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setContentView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layout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activity_main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getSupportActionBar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().hide();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display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input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.setShowSoftInputOnFocus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.setCursorVisible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.setOnClickListener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View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OnClickListener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9E880D"/>
          <w:sz w:val="20"/>
          <w:szCs w:val="20"/>
          <w:lang w:val="en-US"/>
        </w:rPr>
        <w:t>@Override</w:t>
      </w:r>
      <w:r w:rsidRPr="00614D92">
        <w:rPr>
          <w:rFonts w:ascii="Consolas" w:hAnsi="Consolas" w:cs="Courier New"/>
          <w:color w:val="9E880D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onClick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(getString(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).equals(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.getText().toString()))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strToAdd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oldStr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int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.getSelectionStart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leftStr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oldStr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.substring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rightSrt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oldStr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.substring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ru-RU"/>
        </w:rPr>
        <w:t>Помилка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.equals(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strToAdd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if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(getString(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).equals(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.getText().toString()))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strToAdd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format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"%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s%s%s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leftStr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strToAdd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rightSrt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zeroBTN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{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"0"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);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oneBTN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{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"1"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);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twoBTN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{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"2"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);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threeBTN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{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"3"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);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fourBTN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{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"4"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);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fiveBTN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{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"5"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);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sixBTN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{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"6"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);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sevenBTN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{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"7"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);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eightBTN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{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"8"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);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nineBTN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{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"9"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);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interestBTN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"÷"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"/"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"×"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"*"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"e"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"2.71828"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userExp.substring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+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"*0.01"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Expression exp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Expression(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result =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exp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.calculate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NaN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||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"Infinity"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result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ru-RU"/>
        </w:rPr>
        <w:t>Помилка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(result);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piBTN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"÷"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"/"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"×"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"*"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"e"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"2.71828"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userExp.substring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"Pi("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+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")"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Expression exp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Expression(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result =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exp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.calculate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NaN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||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"Infinity"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result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ru-RU"/>
        </w:rPr>
        <w:t>Помилка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(result);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sinBTN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"÷"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"/"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"×"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"*"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"e"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"2.71828"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userExp.substring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"sin("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+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")"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Expression exp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Expression(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result =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exp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.calculate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NaN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||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"Infinity"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result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ru-RU"/>
        </w:rPr>
        <w:t>Помилка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(result);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cosBTN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"÷"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"/"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"×"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"*"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"e"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"2.71828"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userExp.substring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"cos("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+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")"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Expression exp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Expression(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result =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exp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.calculate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NaN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||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"Infinity"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result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ru-RU"/>
        </w:rPr>
        <w:t>Помилка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(result);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tanBTN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"÷"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"/"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"×"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"*"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"e"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"2.71828"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userExp.substring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"tan("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+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")"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Expression exp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Expression(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result =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exp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.calculate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NaN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||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"Infinity"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result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ru-RU"/>
        </w:rPr>
        <w:t>Помилка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(result);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lnBTN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"÷"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"/"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"×"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"*"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"e"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"2.71828"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userExp.substring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"ln("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+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")"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Expression exp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Expression(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result =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exp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.calculate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NaN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||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"Infinity"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result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ru-RU"/>
        </w:rPr>
        <w:t>Помилка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(result);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lgBTN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"÷"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"/"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"×"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"*"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"e"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"2.71828"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userExp.substring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"log10("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+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")"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Expression exp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Expression(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result =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exp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.calculate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NaN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||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"Infinity"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result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ru-RU"/>
        </w:rPr>
        <w:t>Помилка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(result);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eBTN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{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"e"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);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sqrtBTN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{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"÷"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"/"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"×"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"*"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"e"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"2.71828"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userExp.substring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"sqrt("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+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")"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Expression exp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Expression(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result =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exp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.calculate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NaN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||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"Infinity"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result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ru-RU"/>
        </w:rPr>
        <w:t>Помилка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(result);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exponent2BTN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"÷"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"/"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"×"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"*"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"e"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"2.71828"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userExp.substring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+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"^2"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Expression exp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Expression(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result =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exp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.calculate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NaN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||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"Infinity"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result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ru-RU"/>
        </w:rPr>
        <w:t>Помилка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(result);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clearBTN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{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"0"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exponentBTN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isEmpty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||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return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"^"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true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paranthesesBTN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int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.getSelectionStart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int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openPar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int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closePar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int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textLen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().length();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int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i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;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i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&lt;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;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i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++){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().substring(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i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i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+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).equals(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"("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openPar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+=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().substring(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i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i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+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).equals(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")"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closePar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+=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openPar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closePar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||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().substring(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textLen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textLen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).equals(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"("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"("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if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closePar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&lt;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openPar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&amp;&amp; !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().substring(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textLen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textLen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).equals(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"("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")"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divideBTN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isEmpty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||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return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"÷"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true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multiplyBTN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isEmpty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||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return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"×"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true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addBTN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isEmpty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||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return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"+"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true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subtractBTN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isEmpty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||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return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"-"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true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pointBTN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updateText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"."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equalsBTN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toString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"÷"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"/"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"×"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"*"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userExp.replaceAll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"e"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"2.71828"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operator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userExp.substring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Expression exp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Expression(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userExp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result =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exp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.calculate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NaN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|| 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result.equals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"Infinity"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result =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ru-RU"/>
        </w:rPr>
        <w:t>Помилка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(result);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result.length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614D92">
        <w:rPr>
          <w:rFonts w:ascii="Consolas" w:hAnsi="Consolas" w:cs="Courier New"/>
          <w:color w:val="00627A"/>
          <w:sz w:val="20"/>
          <w:szCs w:val="20"/>
          <w:lang w:val="en-US"/>
        </w:rPr>
        <w:t>backspaceBTN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int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.getSelectionStart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int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textLen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().length();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!=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 xml:space="preserve">0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&amp;&amp;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textLen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!=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{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SpannableStringBuilder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selection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= 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SpannableStringBuilder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selection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.replace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selection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display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.setSelection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>cursorPos</w:t>
      </w:r>
      <w:proofErr w:type="spellEnd"/>
      <w:r w:rsidRPr="00614D92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- </w:t>
      </w:r>
      <w:r w:rsidRPr="00614D92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 xml:space="preserve">operator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>}</w:t>
      </w:r>
    </w:p>
    <w:p w14:paraId="354F0D1E" w14:textId="77777777" w:rsidR="00693D6E" w:rsidRPr="00614D92" w:rsidRDefault="00693D6E" w:rsidP="00693D6E">
      <w:pPr>
        <w:pStyle w:val="MainCaption"/>
        <w:rPr>
          <w:b w:val="0"/>
          <w:i w:val="0"/>
          <w:iCs w:val="0"/>
          <w:sz w:val="24"/>
          <w:szCs w:val="24"/>
          <w:lang w:val="en-US" w:eastAsia="uk-UA" w:bidi="ar-SA"/>
        </w:rPr>
      </w:pPr>
    </w:p>
    <w:p w14:paraId="339AFE29" w14:textId="07A7A543" w:rsidR="00387CB4" w:rsidRDefault="00387CB4" w:rsidP="00387CB4">
      <w:pPr>
        <w:pStyle w:val="MainCaption"/>
        <w:rPr>
          <w:i w:val="0"/>
          <w:lang w:val="uk-UA"/>
        </w:rPr>
      </w:pPr>
      <w:r>
        <w:rPr>
          <w:i w:val="0"/>
          <w:lang w:val="uk-UA"/>
        </w:rPr>
        <w:t>Файли макетів</w:t>
      </w:r>
      <w:r w:rsidRPr="00F31298">
        <w:rPr>
          <w:i w:val="0"/>
          <w:lang w:val="uk-UA"/>
        </w:rPr>
        <w:t>:</w:t>
      </w:r>
    </w:p>
    <w:p w14:paraId="5C152C61" w14:textId="7D9D4138" w:rsidR="00387CB4" w:rsidRPr="00970AD1" w:rsidRDefault="00387CB4" w:rsidP="00387CB4">
      <w:pPr>
        <w:pStyle w:val="MainCaption"/>
        <w:rPr>
          <w:lang w:val="uk-UA"/>
        </w:rPr>
      </w:pPr>
      <w:r>
        <w:rPr>
          <w:lang w:val="en-US"/>
        </w:rPr>
        <w:t>activity_main.xml</w:t>
      </w:r>
      <w:r w:rsidRPr="00F31298">
        <w:rPr>
          <w:lang w:val="uk-UA"/>
        </w:rPr>
        <w:t>: </w:t>
      </w:r>
    </w:p>
    <w:p w14:paraId="3CB9CB1E" w14:textId="77777777" w:rsidR="00614D92" w:rsidRPr="00614D92" w:rsidRDefault="00614D92" w:rsidP="00614D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&lt;?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xml version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="1.0"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encoding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="utf-8"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?&gt;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androidx.constraintlayout.widget.ConstraintLayout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apk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/res/android"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apk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/res-auto"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="http://schemas.android.com/tools"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="#161719"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:context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=".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MainActivity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TableLayout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tableLayout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:layout_constraintBottom_toBottomOf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:layout_constraintEnd_toEndOf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:layout_constraintStart_toStartOf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:layout_constraintTop_toTopOf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:layout_constraintVertical_bias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="0.95"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="43dp"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clearBTN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clearBTN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="@string/clear"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="#161719"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:iconTint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backspaceBTN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backspaceBTN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="@string/backspace"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paranthesesBTN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paranthesesBTN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parantheses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interestBTN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interestBTN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="@string/interest"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piBTN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piBTN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="@string/pi"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sinBTN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sinBTN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="@string/sin"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sqrtBTN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sqrtBTN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="@string/sqrt"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="@+id/exponent2BTN"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="exponent2BTN"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="@string/exponent2"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exponentBTN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exponentBTN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="@string/exponent"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divideBTN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divideBTN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="@string/divide"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cosBTN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cosBTN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="@string/cos"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sevenBTN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sevenBTN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="@string/seven"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eigthBTN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eightBTN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="@string/eight"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nineBTN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nineBTN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="@string/nine"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multiplyBTN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multiplyBTN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="@string/multiply"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tanBTN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tanBTN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="@string/tan"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fourBTN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fourBTN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="@string/four"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fiveBTN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fiveBTN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="@string/five"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sixBTN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sixBTN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="@string/six"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subtractBTN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subtractBTN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="@string/subtract"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lnBTN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lnBTN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="@string/ln"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oneBTN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oneBTN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="@string/one"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twoBTN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twoBTN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="@string/two"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threeBTN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threeBTN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="@string/three"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addBTN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addBTN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="@string/add"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lgBTN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lgBTN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="@string/lg"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zeroBTN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zeroBTN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="@string/zero"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pointBTN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pointBTN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="@string/point"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equalsBTN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="64dp"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equalsBTN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="@string/equals"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="#FFFFFF"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:textColorLink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="#FFFFFF"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="#03A9F4"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TableLayout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EditText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="@+id/input"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:layout_marginTop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="100dp"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:autofillHints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/transparent"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:gravity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="center"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:inputType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textNoSuggestions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="@string/display"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="#FFFFFF"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="36sp"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:layout_constraintEnd_toEndOf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:layout_constraintStart_toStartOf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:layout_constraintTop_toTopOf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:ignore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LabelFor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>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androidx.constraintlayout.widget.ConstraintLayout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</w:p>
    <w:p w14:paraId="04267BF1" w14:textId="7C43A4F8" w:rsidR="00387CB4" w:rsidRPr="00614D92" w:rsidRDefault="00387CB4" w:rsidP="00387CB4">
      <w:pPr>
        <w:pStyle w:val="MainCaption"/>
        <w:rPr>
          <w:i w:val="0"/>
          <w:lang w:val="en-US"/>
        </w:rPr>
      </w:pPr>
    </w:p>
    <w:p w14:paraId="536D73F6" w14:textId="1C518FEF" w:rsidR="00387CB4" w:rsidRDefault="00387CB4" w:rsidP="00387CB4">
      <w:pPr>
        <w:pStyle w:val="MainCaption"/>
        <w:rPr>
          <w:lang w:val="uk-UA"/>
        </w:rPr>
      </w:pPr>
      <w:r>
        <w:rPr>
          <w:lang w:val="en-US"/>
        </w:rPr>
        <w:t>activity_land.xml</w:t>
      </w:r>
      <w:r>
        <w:rPr>
          <w:lang w:val="uk-UA"/>
        </w:rPr>
        <w:t>: </w:t>
      </w:r>
    </w:p>
    <w:p w14:paraId="0602CFA7" w14:textId="77777777" w:rsidR="00614D92" w:rsidRPr="00614D92" w:rsidRDefault="00614D92" w:rsidP="00614D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&lt;?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xml version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="1.0"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encoding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="utf-8"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?&gt;</w:t>
      </w:r>
      <w:r w:rsidRPr="00614D92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androidx.constraintlayout.widget.ConstraintLayout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apk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/res/android"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apk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/res-auto"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="http://schemas.android.com/tools"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="#161719"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:context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=".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MainActivity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TableLayout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tableLayout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:layout_constraintBottom_toBottomOf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:layout_constraintEnd_toEndOf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:layout_constraintStart_toStartOf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:layout_constraintTop_toTopOf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:layout_constraintVertical_bias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="0.95"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="43dp"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clearBTN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clearBTN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="@string/clear"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="#161719"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:iconTint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backspaceBTN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backspaceBTN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="@string/backspace"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paranthesesBTN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paranthesesBTN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parantheses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interestBTN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interestBTN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="@string/interest"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piBTN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piBTN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="@string/pi"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sinBTN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sinBTN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="@string/sin"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sqrtBTN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sqrtBTN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="@string/sqrt"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="@+id/exponent2BTN"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="exponent2BTN"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="@string/exponent2"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exponentBTN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exponentBTN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="@string/exponent"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divideBTN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divideBTN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="@string/divide"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cosBTN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cosBTN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="@string/cos"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sevenBTN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sevenBTN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="@string/seven"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eigthBTN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eightBTN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="@string/eight"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nineBTN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nineBTN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="@string/nine"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multiplyBTN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multiplyBTN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="@string/multiply"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tanBTN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tanBTN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="@string/tan"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fourBTN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fourBTN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="@string/four"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fiveBTN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fiveBTN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="@string/five"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sixBTN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sixBTN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="@string/six"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subtractBTN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subtractBTN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="@string/subtract"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lnBTN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lnBTN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="@string/ln"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oneBTN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oneBTN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="@string/one"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twoBTN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twoBTN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="@string/two"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threeBTN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threeBTN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="@string/three"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addBTN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addBTN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="@string/add"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lgBTN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lgBTN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="@string/lg"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="#A19D9D"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zeroBTN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zeroBTN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="@string/zero"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pointBTN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pointBTN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="@string/point"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="#161719"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equalsBTN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style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android:style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Widget.Holo.Button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="45dp"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equalsBTN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="@string/equals"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:textAllCaps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="#FFFFFF"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:textColorLink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="#FFFFFF"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="18sp"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="#03A9F4"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TableRow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TableLayout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EditText</w:t>
      </w:r>
      <w:proofErr w:type="spellEnd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="@+id/input"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:layout_marginBottom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="5dp"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:autofillHints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android:color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/transparent"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:gravity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="center"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:inputType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textNoSuggestions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="@string/display"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="#FFFFFF"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="36sp"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:layout_constraintBottom_toTopOf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tableLayout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:layout_constraintEnd_toEndOf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:layout_constraintStart_toStartOf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:layout_constraintTop_toTopOf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:layout_constraintVertical_bias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="0.0"</w:t>
      </w:r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614D92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614D92">
        <w:rPr>
          <w:rFonts w:ascii="Consolas" w:hAnsi="Consolas" w:cs="Courier New"/>
          <w:color w:val="174AD4"/>
          <w:sz w:val="20"/>
          <w:szCs w:val="20"/>
          <w:lang w:val="en-US"/>
        </w:rPr>
        <w:t>:ignore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>LabelFor</w:t>
      </w:r>
      <w:proofErr w:type="spellEnd"/>
      <w:r w:rsidRPr="00614D92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 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br/>
        <w:t>&lt;/</w:t>
      </w:r>
      <w:proofErr w:type="spellStart"/>
      <w:r w:rsidRPr="00614D92">
        <w:rPr>
          <w:rFonts w:ascii="Consolas" w:hAnsi="Consolas" w:cs="Courier New"/>
          <w:color w:val="0033B3"/>
          <w:sz w:val="20"/>
          <w:szCs w:val="20"/>
          <w:lang w:val="en-US"/>
        </w:rPr>
        <w:t>androidx.constraintlayout.widget.ConstraintLayout</w:t>
      </w:r>
      <w:proofErr w:type="spellEnd"/>
      <w:r w:rsidRPr="00614D92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</w:p>
    <w:p w14:paraId="5188E6FC" w14:textId="77777777" w:rsidR="00387CB4" w:rsidRPr="00614D92" w:rsidRDefault="00387CB4" w:rsidP="00693D6E">
      <w:pPr>
        <w:pStyle w:val="MainCaption"/>
        <w:rPr>
          <w:b w:val="0"/>
          <w:i w:val="0"/>
          <w:iCs w:val="0"/>
          <w:sz w:val="24"/>
          <w:szCs w:val="24"/>
          <w:lang w:val="en-US" w:eastAsia="uk-UA" w:bidi="ar-SA"/>
        </w:rPr>
      </w:pPr>
    </w:p>
    <w:p w14:paraId="3FB9AF5A" w14:textId="77777777" w:rsidR="00387CB4" w:rsidRDefault="00387CB4" w:rsidP="00693D6E">
      <w:pPr>
        <w:pStyle w:val="MainCaption"/>
        <w:rPr>
          <w:b w:val="0"/>
          <w:i w:val="0"/>
          <w:iCs w:val="0"/>
          <w:sz w:val="24"/>
          <w:szCs w:val="24"/>
          <w:lang w:val="uk-UA" w:eastAsia="uk-UA" w:bidi="ar-SA"/>
        </w:rPr>
      </w:pPr>
    </w:p>
    <w:p w14:paraId="566F3388" w14:textId="5574028B" w:rsidR="00693D6E" w:rsidRDefault="00693D6E" w:rsidP="00693D6E">
      <w:pPr>
        <w:pStyle w:val="MainCaption"/>
        <w:rPr>
          <w:i w:val="0"/>
          <w:lang w:val="uk-UA"/>
        </w:rPr>
      </w:pPr>
      <w:r w:rsidRPr="00F31298">
        <w:rPr>
          <w:i w:val="0"/>
          <w:lang w:val="uk-UA"/>
        </w:rPr>
        <w:t>Приклад роботи програми:</w:t>
      </w:r>
    </w:p>
    <w:p w14:paraId="5E92809C" w14:textId="77777777" w:rsidR="000C1193" w:rsidRPr="00F31298" w:rsidRDefault="000C1193" w:rsidP="00693D6E">
      <w:pPr>
        <w:pStyle w:val="MainCaption"/>
        <w:rPr>
          <w:i w:val="0"/>
          <w:lang w:val="uk-UA"/>
        </w:rPr>
      </w:pPr>
    </w:p>
    <w:p w14:paraId="71090165" w14:textId="27E25415" w:rsidR="00693D6E" w:rsidRPr="00614D92" w:rsidRDefault="000C1193" w:rsidP="00693D6E">
      <w:pPr>
        <w:pStyle w:val="MainCaption"/>
        <w:jc w:val="center"/>
        <w:rPr>
          <w:b w:val="0"/>
          <w:bCs/>
          <w:i w:val="0"/>
          <w:iCs w:val="0"/>
          <w:lang w:val="en-US"/>
        </w:rPr>
      </w:pPr>
      <w:r>
        <w:rPr>
          <w:noProof/>
        </w:rPr>
        <w:drawing>
          <wp:inline distT="0" distB="0" distL="0" distR="0" wp14:anchorId="30C068DF" wp14:editId="54F86C83">
            <wp:extent cx="3607761" cy="61493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1604" cy="61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2A3" w14:textId="351FE0AA" w:rsidR="00693D6E" w:rsidRPr="00562FBF" w:rsidRDefault="00693D6E" w:rsidP="00693D6E">
      <w:pPr>
        <w:pStyle w:val="MainCaption"/>
        <w:jc w:val="center"/>
        <w:rPr>
          <w:b w:val="0"/>
          <w:bCs/>
          <w:i w:val="0"/>
          <w:iCs w:val="0"/>
          <w:lang w:val="uk-UA"/>
        </w:rPr>
      </w:pPr>
      <w:r>
        <w:rPr>
          <w:b w:val="0"/>
          <w:bCs/>
          <w:i w:val="0"/>
          <w:iCs w:val="0"/>
        </w:rPr>
        <w:t>Рисунок</w:t>
      </w:r>
      <w:r w:rsidRPr="00614D92">
        <w:rPr>
          <w:b w:val="0"/>
          <w:bCs/>
          <w:i w:val="0"/>
          <w:iCs w:val="0"/>
          <w:lang w:val="en-US"/>
        </w:rPr>
        <w:t xml:space="preserve"> 1 – </w:t>
      </w:r>
      <w:r w:rsidR="00562FBF">
        <w:rPr>
          <w:b w:val="0"/>
          <w:bCs/>
          <w:i w:val="0"/>
          <w:iCs w:val="0"/>
          <w:lang w:val="uk-UA"/>
        </w:rPr>
        <w:t>Початкове вікно програми</w:t>
      </w:r>
    </w:p>
    <w:p w14:paraId="193A1A35" w14:textId="77777777" w:rsidR="00693D6E" w:rsidRDefault="00693D6E" w:rsidP="00693D6E">
      <w:pPr>
        <w:pStyle w:val="MainCaption"/>
        <w:rPr>
          <w:lang w:val="uk-UA"/>
        </w:rPr>
      </w:pPr>
    </w:p>
    <w:p w14:paraId="1FB40D48" w14:textId="29E85765" w:rsidR="00562FBF" w:rsidRPr="00614D92" w:rsidRDefault="000C1193" w:rsidP="00562FBF">
      <w:pPr>
        <w:pStyle w:val="MainCaption"/>
        <w:jc w:val="center"/>
        <w:rPr>
          <w:b w:val="0"/>
          <w:bCs/>
          <w:i w:val="0"/>
          <w:i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516D7DFB" wp14:editId="2C8984FE">
            <wp:extent cx="4945380" cy="2588626"/>
            <wp:effectExtent l="0" t="0" r="7620" b="254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142" cy="259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344F" w14:textId="724CCC30" w:rsidR="00562FBF" w:rsidRDefault="00562FBF" w:rsidP="00562FBF">
      <w:pPr>
        <w:pStyle w:val="MainCaption"/>
        <w:jc w:val="center"/>
        <w:rPr>
          <w:b w:val="0"/>
          <w:bCs/>
          <w:i w:val="0"/>
          <w:iCs w:val="0"/>
          <w:lang w:val="uk-UA"/>
        </w:rPr>
      </w:pPr>
      <w:r>
        <w:rPr>
          <w:b w:val="0"/>
          <w:bCs/>
          <w:i w:val="0"/>
          <w:iCs w:val="0"/>
        </w:rPr>
        <w:t>Рисунок</w:t>
      </w:r>
      <w:r w:rsidRPr="00362B58">
        <w:rPr>
          <w:b w:val="0"/>
          <w:bCs/>
          <w:i w:val="0"/>
          <w:iCs w:val="0"/>
          <w:lang w:val="en-US"/>
        </w:rPr>
        <w:t xml:space="preserve"> 2 – </w:t>
      </w:r>
      <w:r>
        <w:rPr>
          <w:b w:val="0"/>
          <w:bCs/>
          <w:i w:val="0"/>
          <w:iCs w:val="0"/>
          <w:lang w:val="uk-UA"/>
        </w:rPr>
        <w:t>Вікно програми у перевернутому вигляді</w:t>
      </w:r>
    </w:p>
    <w:p w14:paraId="79F2BA63" w14:textId="4B81E4B3" w:rsidR="00562FBF" w:rsidRPr="00362B58" w:rsidRDefault="000C1193" w:rsidP="00562FBF">
      <w:pPr>
        <w:pStyle w:val="MainCaption"/>
        <w:jc w:val="center"/>
        <w:rPr>
          <w:b w:val="0"/>
          <w:bCs/>
          <w:i w:val="0"/>
          <w:iCs w:val="0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2F8091" wp14:editId="0F1EE99E">
            <wp:simplePos x="0" y="0"/>
            <wp:positionH relativeFrom="column">
              <wp:posOffset>2988945</wp:posOffset>
            </wp:positionH>
            <wp:positionV relativeFrom="paragraph">
              <wp:posOffset>221615</wp:posOffset>
            </wp:positionV>
            <wp:extent cx="2811780" cy="4792980"/>
            <wp:effectExtent l="0" t="0" r="7620" b="7620"/>
            <wp:wrapTopAndBottom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16D7904" wp14:editId="4EA80475">
            <wp:simplePos x="0" y="0"/>
            <wp:positionH relativeFrom="column">
              <wp:posOffset>70485</wp:posOffset>
            </wp:positionH>
            <wp:positionV relativeFrom="paragraph">
              <wp:posOffset>221615</wp:posOffset>
            </wp:positionV>
            <wp:extent cx="2822575" cy="4831080"/>
            <wp:effectExtent l="0" t="0" r="0" b="7620"/>
            <wp:wrapTopAndBottom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CF508" w14:textId="5A18B8A3" w:rsidR="00562FBF" w:rsidRPr="00362B58" w:rsidRDefault="00562FBF" w:rsidP="00562FBF">
      <w:pPr>
        <w:pStyle w:val="MainCaption"/>
        <w:jc w:val="center"/>
        <w:rPr>
          <w:b w:val="0"/>
          <w:bCs/>
          <w:i w:val="0"/>
          <w:iCs w:val="0"/>
          <w:lang w:val="en-US"/>
        </w:rPr>
      </w:pPr>
    </w:p>
    <w:p w14:paraId="6FE555A8" w14:textId="24B32377" w:rsidR="00562FBF" w:rsidRPr="00562FBF" w:rsidRDefault="00562FBF" w:rsidP="00562FBF">
      <w:pPr>
        <w:pStyle w:val="MainCaption"/>
        <w:jc w:val="center"/>
        <w:rPr>
          <w:b w:val="0"/>
          <w:bCs/>
          <w:i w:val="0"/>
          <w:iCs w:val="0"/>
          <w:lang w:val="uk-UA"/>
        </w:rPr>
      </w:pPr>
      <w:r>
        <w:rPr>
          <w:b w:val="0"/>
          <w:bCs/>
          <w:i w:val="0"/>
          <w:iCs w:val="0"/>
        </w:rPr>
        <w:t>Рисунок</w:t>
      </w:r>
      <w:r w:rsidRPr="00362B58">
        <w:rPr>
          <w:b w:val="0"/>
          <w:bCs/>
          <w:i w:val="0"/>
          <w:iCs w:val="0"/>
          <w:lang w:val="en-US"/>
        </w:rPr>
        <w:t xml:space="preserve"> 3 – </w:t>
      </w:r>
      <w:r>
        <w:rPr>
          <w:b w:val="0"/>
          <w:bCs/>
          <w:i w:val="0"/>
          <w:iCs w:val="0"/>
          <w:lang w:val="uk-UA"/>
        </w:rPr>
        <w:t>Результат ділення на 0</w:t>
      </w:r>
    </w:p>
    <w:p w14:paraId="72FF64B0" w14:textId="3E7D84DA" w:rsidR="00562FBF" w:rsidRDefault="00562FBF" w:rsidP="00562FBF">
      <w:pPr>
        <w:pStyle w:val="MainCaption"/>
        <w:jc w:val="center"/>
        <w:rPr>
          <w:b w:val="0"/>
          <w:bCs/>
          <w:i w:val="0"/>
          <w:iCs w:val="0"/>
          <w:lang w:val="uk-UA"/>
        </w:rPr>
      </w:pPr>
    </w:p>
    <w:p w14:paraId="0E48C74C" w14:textId="5967C690" w:rsidR="00562FBF" w:rsidRPr="00362B58" w:rsidRDefault="00562FBF" w:rsidP="00562FBF">
      <w:pPr>
        <w:pStyle w:val="MainCaption"/>
        <w:jc w:val="center"/>
        <w:rPr>
          <w:b w:val="0"/>
          <w:bCs/>
          <w:i w:val="0"/>
          <w:iCs w:val="0"/>
          <w:lang w:val="en-US"/>
        </w:rPr>
      </w:pPr>
    </w:p>
    <w:p w14:paraId="1912721F" w14:textId="62D4108E" w:rsidR="00562FBF" w:rsidRPr="00362B58" w:rsidRDefault="000C1193" w:rsidP="00562FBF">
      <w:pPr>
        <w:pStyle w:val="MainCaption"/>
        <w:jc w:val="center"/>
        <w:rPr>
          <w:b w:val="0"/>
          <w:bCs/>
          <w:i w:val="0"/>
          <w:iCs w:val="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B171038" wp14:editId="2DFCBC45">
            <wp:simplePos x="0" y="0"/>
            <wp:positionH relativeFrom="column">
              <wp:posOffset>2908961</wp:posOffset>
            </wp:positionH>
            <wp:positionV relativeFrom="paragraph">
              <wp:posOffset>37465</wp:posOffset>
            </wp:positionV>
            <wp:extent cx="2892425" cy="4892040"/>
            <wp:effectExtent l="0" t="0" r="3175" b="3810"/>
            <wp:wrapTopAndBottom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02ED91E" wp14:editId="0274F677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2877820" cy="4899660"/>
            <wp:effectExtent l="0" t="0" r="0" b="0"/>
            <wp:wrapTopAndBottom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0DBFC" w14:textId="47E0F855" w:rsidR="00562FBF" w:rsidRPr="00362B58" w:rsidRDefault="00562FBF" w:rsidP="00562FBF">
      <w:pPr>
        <w:pStyle w:val="MainCaption"/>
        <w:jc w:val="center"/>
        <w:rPr>
          <w:b w:val="0"/>
          <w:bCs/>
          <w:i w:val="0"/>
          <w:iCs w:val="0"/>
          <w:lang w:val="en-US"/>
        </w:rPr>
      </w:pPr>
      <w:r>
        <w:rPr>
          <w:b w:val="0"/>
          <w:bCs/>
          <w:i w:val="0"/>
          <w:iCs w:val="0"/>
        </w:rPr>
        <w:t>Рисунок</w:t>
      </w:r>
      <w:r w:rsidRPr="00362B58">
        <w:rPr>
          <w:b w:val="0"/>
          <w:bCs/>
          <w:i w:val="0"/>
          <w:iCs w:val="0"/>
          <w:lang w:val="en-US"/>
        </w:rPr>
        <w:t xml:space="preserve"> </w:t>
      </w:r>
      <w:r w:rsidR="002F2200" w:rsidRPr="00362B58">
        <w:rPr>
          <w:b w:val="0"/>
          <w:bCs/>
          <w:i w:val="0"/>
          <w:iCs w:val="0"/>
          <w:lang w:val="en-US"/>
        </w:rPr>
        <w:t>4</w:t>
      </w:r>
      <w:r w:rsidRPr="00362B58">
        <w:rPr>
          <w:b w:val="0"/>
          <w:bCs/>
          <w:i w:val="0"/>
          <w:iCs w:val="0"/>
          <w:lang w:val="en-US"/>
        </w:rPr>
        <w:t xml:space="preserve"> – </w:t>
      </w:r>
      <w:r>
        <w:rPr>
          <w:b w:val="0"/>
          <w:bCs/>
          <w:i w:val="0"/>
          <w:iCs w:val="0"/>
          <w:lang w:val="uk-UA"/>
        </w:rPr>
        <w:t>Результат обчислень програми</w:t>
      </w:r>
    </w:p>
    <w:p w14:paraId="3136618A" w14:textId="77777777" w:rsidR="00562FBF" w:rsidRPr="00562FBF" w:rsidRDefault="00562FBF" w:rsidP="00562FBF">
      <w:pPr>
        <w:pStyle w:val="MainCaption"/>
        <w:jc w:val="center"/>
        <w:rPr>
          <w:b w:val="0"/>
          <w:bCs/>
          <w:i w:val="0"/>
          <w:iCs w:val="0"/>
          <w:lang w:val="uk-UA"/>
        </w:rPr>
      </w:pPr>
    </w:p>
    <w:p w14:paraId="5A595D8E" w14:textId="3F71DA9B" w:rsidR="00562FBF" w:rsidRPr="000C1193" w:rsidRDefault="000C1193" w:rsidP="000C1193">
      <w:pPr>
        <w:rPr>
          <w:b/>
          <w:i/>
          <w:iCs/>
          <w:sz w:val="28"/>
          <w:szCs w:val="28"/>
          <w:lang w:bidi="ru-RU"/>
        </w:rPr>
      </w:pPr>
      <w:r>
        <w:br w:type="page"/>
      </w:r>
    </w:p>
    <w:p w14:paraId="54EECCBA" w14:textId="3295B884" w:rsidR="00F31298" w:rsidRPr="00693D6E" w:rsidRDefault="00F31298" w:rsidP="00F31298">
      <w:pPr>
        <w:pStyle w:val="Taskheader"/>
        <w:rPr>
          <w:b/>
          <w:bCs w:val="0"/>
          <w:i w:val="0"/>
          <w:iCs/>
          <w:lang w:val="uk-UA"/>
        </w:rPr>
      </w:pPr>
      <w:proofErr w:type="spellStart"/>
      <w:r>
        <w:lastRenderedPageBreak/>
        <w:t>Завдання</w:t>
      </w:r>
      <w:proofErr w:type="spellEnd"/>
      <w:r w:rsidRPr="00362B58">
        <w:rPr>
          <w:lang w:val="en-US"/>
        </w:rPr>
        <w:t xml:space="preserve"> </w:t>
      </w:r>
      <w:r>
        <w:rPr>
          <w:lang w:val="uk-UA"/>
        </w:rPr>
        <w:t>2</w:t>
      </w:r>
      <w:r w:rsidRPr="00362B58">
        <w:rPr>
          <w:lang w:val="en-US"/>
        </w:rPr>
        <w:t>:</w:t>
      </w:r>
    </w:p>
    <w:p w14:paraId="6830EBE3" w14:textId="77777777" w:rsidR="00F31298" w:rsidRDefault="00F31298" w:rsidP="00F31298">
      <w:pPr>
        <w:pStyle w:val="MainCaption"/>
        <w:rPr>
          <w:i w:val="0"/>
          <w:lang w:val="uk-UA"/>
        </w:rPr>
      </w:pPr>
      <w:r w:rsidRPr="00F31298">
        <w:rPr>
          <w:i w:val="0"/>
          <w:lang w:val="uk-UA"/>
        </w:rPr>
        <w:t>Код програми:</w:t>
      </w:r>
    </w:p>
    <w:p w14:paraId="6D6B197F" w14:textId="77777777" w:rsidR="00970AD1" w:rsidRDefault="00970AD1" w:rsidP="00F31298">
      <w:pPr>
        <w:pStyle w:val="MainCaption"/>
        <w:rPr>
          <w:i w:val="0"/>
          <w:lang w:val="uk-UA"/>
        </w:rPr>
      </w:pPr>
    </w:p>
    <w:p w14:paraId="40BE11BA" w14:textId="03B95426" w:rsidR="00970AD1" w:rsidRPr="00970AD1" w:rsidRDefault="00641EEC" w:rsidP="00F31298">
      <w:pPr>
        <w:pStyle w:val="MainCaption"/>
        <w:rPr>
          <w:lang w:val="uk-UA"/>
        </w:rPr>
      </w:pPr>
      <w:proofErr w:type="spellStart"/>
      <w:r>
        <w:rPr>
          <w:lang w:val="en-US"/>
        </w:rPr>
        <w:t>MainActivity</w:t>
      </w:r>
      <w:proofErr w:type="spellEnd"/>
      <w:r w:rsidRPr="002F2200">
        <w:t>.</w:t>
      </w:r>
      <w:r>
        <w:rPr>
          <w:lang w:val="en-US"/>
        </w:rPr>
        <w:t>java</w:t>
      </w:r>
      <w:r w:rsidR="00970AD1" w:rsidRPr="00F31298">
        <w:rPr>
          <w:lang w:val="uk-UA"/>
        </w:rPr>
        <w:t>: </w:t>
      </w:r>
    </w:p>
    <w:p w14:paraId="4C20AFEB" w14:textId="77777777" w:rsidR="001B5075" w:rsidRPr="001B5075" w:rsidRDefault="001B5075" w:rsidP="001B5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package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com.example.store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androidx.annotation.</w:t>
      </w:r>
      <w:r w:rsidRPr="001B5075">
        <w:rPr>
          <w:rFonts w:ascii="Consolas" w:hAnsi="Consolas" w:cs="Courier New"/>
          <w:color w:val="9E880D"/>
          <w:sz w:val="20"/>
          <w:szCs w:val="20"/>
          <w:lang w:val="en-US"/>
        </w:rPr>
        <w:t>RequiresApi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androidx.appcompat.app.AppCompatActivity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android.content.Context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android.content.Intent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android.os.Build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android.os.Bundle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android.view.View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android.widget.CheckBox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android.widget.EditText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android.widget.ListView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android.widget.Toast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com.google.android.material.floatingactionbutton.FloatingActionButton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proofErr w:type="spellStart"/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import</w:t>
      </w:r>
      <w:proofErr w:type="spellEnd"/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java.io.FileInputStream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java.io.FileOutputStream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java.io.IOException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java.io.ObjectInputStream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java.io.ObjectOutputStream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java.util.ArrayList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class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MainActivity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extends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AppCompatActivity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static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&gt; </w:t>
      </w:r>
      <w:proofErr w:type="spellStart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AvailableGoodsAdapter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NotAvailableGoodsAdapter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notAvailableGoods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filename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"data.txt"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9E880D"/>
          <w:sz w:val="20"/>
          <w:szCs w:val="20"/>
          <w:lang w:val="en-US"/>
        </w:rPr>
        <w:t>@RequiresApi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(api =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Build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VERSION_CODES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O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9E880D"/>
          <w:sz w:val="20"/>
          <w:szCs w:val="20"/>
          <w:lang w:val="en-US"/>
        </w:rPr>
        <w:t>@Override</w:t>
      </w:r>
      <w:r w:rsidRPr="001B5075">
        <w:rPr>
          <w:rFonts w:ascii="Consolas" w:hAnsi="Consolas" w:cs="Courier New"/>
          <w:color w:val="9E880D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protected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onCreate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Bundle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savedInstanceState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super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.onCreate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savedInstanceState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setContentView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layout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activity_main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&lt;&gt;();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AvailableGoodsAdapter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ListView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availableListView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listView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availableListView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.setAdapter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FloatingActionButton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fab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fab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fab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.setOnClickListener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(v -&gt;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Intent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intent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Intent(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MainActivity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GoodsAdd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class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startActivity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intent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availableListView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.setOnItemClickListener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((parent, view, position, id) -&gt;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Intent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intent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Intent(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MainActivity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GoodsAdd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class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intent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.putExtra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"Goods"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, position);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startActivity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intent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try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deserialize();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catch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IOException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e)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e.printStackTrace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catch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ClassNotFoundException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e)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e.printStackTrace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9E880D"/>
          <w:sz w:val="20"/>
          <w:szCs w:val="20"/>
          <w:lang w:val="en-US"/>
        </w:rPr>
        <w:t>@Override</w:t>
      </w:r>
      <w:r w:rsidRPr="001B5075">
        <w:rPr>
          <w:rFonts w:ascii="Consolas" w:hAnsi="Consolas" w:cs="Courier New"/>
          <w:color w:val="9E880D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protected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onResume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super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.onResume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updateListView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updateListView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ListView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listView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listView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listView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.setAdapter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static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&gt;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getGoodsList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static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setGoodsList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&gt;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MainActivity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onSearchButtonClick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EditText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searchET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searchET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&gt;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result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ListView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listView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listView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(!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searchET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isEmpty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result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getSearch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searchET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AvailableGoodsAdapter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result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listView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.setAdapter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.notifyDataSetChanged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AvailableGoodsAdapter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listView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.setAdapter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&gt;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getSearch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category)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&gt;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result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&lt;&gt;();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for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 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: </w:t>
      </w:r>
      <w:proofErr w:type="spellStart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.getCategory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().equals(category))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result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.add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result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onSaveButtonClick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throws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IOException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FileOutputStream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fos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getBaseContext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openFileOutput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filename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Context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MODE_PRIVATE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ObjectOutputStream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os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ObjectOutputStream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fos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os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.writeObject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os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.close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fos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.close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.notifyDataSetChanged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Toast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makeText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getApplicationContext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(), 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1B5075">
        <w:rPr>
          <w:rFonts w:ascii="Consolas" w:hAnsi="Consolas" w:cs="Courier New"/>
          <w:color w:val="067D17"/>
          <w:sz w:val="20"/>
          <w:szCs w:val="20"/>
          <w:lang w:val="ru-RU"/>
        </w:rPr>
        <w:t>Записи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67D17"/>
          <w:sz w:val="20"/>
          <w:szCs w:val="20"/>
          <w:lang w:val="ru-RU"/>
        </w:rPr>
        <w:t>збережено</w:t>
      </w:r>
      <w:proofErr w:type="spellEnd"/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Toast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LENGTH_SHORT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).show();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onLoadButtonClick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view)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throws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IOException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ClassNotFoundException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deserialize();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void </w:t>
      </w:r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deserialize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throws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IOException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ClassNotFoundException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FileInputStream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fis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getBaseContext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openFileInput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filename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ObjectInputStream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is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ObjectInputStream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fis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= 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&gt;)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.readObject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.close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fis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.close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ListView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listView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listView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AvailableGoodsAdapter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listView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.setAdapter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.notifyDataSetChanged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Toast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makeText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getApplicationContext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(), 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1B5075">
        <w:rPr>
          <w:rFonts w:ascii="Consolas" w:hAnsi="Consolas" w:cs="Courier New"/>
          <w:color w:val="067D17"/>
          <w:sz w:val="20"/>
          <w:szCs w:val="20"/>
          <w:lang w:val="ru-RU"/>
        </w:rPr>
        <w:t>Записи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67D17"/>
          <w:sz w:val="20"/>
          <w:szCs w:val="20"/>
          <w:lang w:val="ru-RU"/>
        </w:rPr>
        <w:t>зчитано</w:t>
      </w:r>
      <w:proofErr w:type="spellEnd"/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Toast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LENGTH_SHORT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).show();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onCheckBoxClicked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CheckBox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availableCheckBox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availableCB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CheckBox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notAvailableCheckBox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notAvailable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EditText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category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searchET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ListView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lv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listView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&gt; result 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&lt;&gt;();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availableCheckBox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&amp;&amp;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notAvailableCheckBox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result = </w:t>
      </w:r>
      <w:proofErr w:type="spellStart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(!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availableCheckBox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 &amp;&amp; !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notAvailableCheckBox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for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 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: </w:t>
      </w:r>
      <w:proofErr w:type="spellStart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.isAvailability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result.add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(!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availableCheckBox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&amp;&amp;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notAvailableCheckBox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for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 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: </w:t>
      </w:r>
      <w:proofErr w:type="spellStart"/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goodsArrayList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(!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.isAvailability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result.add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AvailableGoodsAdapter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, result);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lv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.setAdapter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availableGoods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.notifyDataSetChanged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>}</w:t>
      </w:r>
    </w:p>
    <w:p w14:paraId="61C71255" w14:textId="77777777" w:rsidR="00641EEC" w:rsidRPr="001B5075" w:rsidRDefault="00641EEC" w:rsidP="00641EE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0AFE691" w14:textId="5134DE90" w:rsidR="00641EEC" w:rsidRDefault="001B5075" w:rsidP="00641EEC">
      <w:pPr>
        <w:pStyle w:val="MainCaption"/>
        <w:rPr>
          <w:lang w:val="uk-UA"/>
        </w:rPr>
      </w:pPr>
      <w:r>
        <w:rPr>
          <w:lang w:val="en-US"/>
        </w:rPr>
        <w:t>GoodsAdd</w:t>
      </w:r>
      <w:r w:rsidR="00641EEC">
        <w:rPr>
          <w:lang w:val="en-US"/>
        </w:rPr>
        <w:t>.java</w:t>
      </w:r>
      <w:r w:rsidR="00641EEC" w:rsidRPr="00F31298">
        <w:rPr>
          <w:lang w:val="uk-UA"/>
        </w:rPr>
        <w:t>: </w:t>
      </w:r>
    </w:p>
    <w:p w14:paraId="5B8C327C" w14:textId="77777777" w:rsidR="001B5075" w:rsidRPr="001B5075" w:rsidRDefault="001B5075" w:rsidP="001B5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package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com.example.store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androidx.annotation.</w:t>
      </w:r>
      <w:r w:rsidRPr="001B5075">
        <w:rPr>
          <w:rFonts w:ascii="Consolas" w:hAnsi="Consolas" w:cs="Courier New"/>
          <w:color w:val="9E880D"/>
          <w:sz w:val="20"/>
          <w:szCs w:val="20"/>
          <w:lang w:val="en-US"/>
        </w:rPr>
        <w:t>RequiresApi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androidx.appcompat.app.AppCompatActivity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android.app.DatePickerDialog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android.icu.util.Calendar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android.os.Build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android.os.Bundle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android.view.View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android.widget.Button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android.widget.CheckBox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android.widget.EditText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android.widget.RadioButton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android.widget.RadioGroup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android.widget.TextView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android.widget.Toast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java.text.SimpleDateFormat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java.util.Date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java.util.GregorianCalendar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java.util.Locale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class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GoodsAdd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extends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AppCompatActivity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EditText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nameET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EditText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categoryET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EditText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descriptionET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EditText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priceET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CheckBox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EditText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numberET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EditText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deliveryDateET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Button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addBTN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Button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deleteButton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int 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position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Calendar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myCalendar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DatePickerDialog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OnDateSetListener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date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Bundle 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arguments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9E880D"/>
          <w:sz w:val="20"/>
          <w:szCs w:val="20"/>
          <w:lang w:val="en-US"/>
        </w:rPr>
        <w:t>@RequiresApi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(api =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Build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VERSION_CODES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9E880D"/>
          <w:sz w:val="20"/>
          <w:szCs w:val="20"/>
          <w:lang w:val="en-US"/>
        </w:rPr>
        <w:t>@Override</w:t>
      </w:r>
      <w:r w:rsidRPr="001B5075">
        <w:rPr>
          <w:rFonts w:ascii="Consolas" w:hAnsi="Consolas" w:cs="Courier New"/>
          <w:color w:val="9E880D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protected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onCreate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Bundle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savedInstanceState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super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.onCreate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savedInstanceState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setContentView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layout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activity_goods_add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nameET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nameET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categoryET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categoryET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descriptionET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descriptionET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priceET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priceET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availability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checkBox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numberET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numberET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deliveryDateET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deliveryDateET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addBTN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addBTN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myCalendar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getInstance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date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(view, year,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monthOfYear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dayOfMonth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 -&gt;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myCalendar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YEAR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, year);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myCalendar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MONTH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monthOfYear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myCalendar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DAY_OF_MONTH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dayOfMonth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updateLabel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arguments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getIntent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getExtras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arguments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!=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null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position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= (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int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arguments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"Goods"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Goods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MainActivity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getGoodsList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().get(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position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nameET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.getName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categoryET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.getCategory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descriptionET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.getDescription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priceET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.getPrice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.isAvailability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numberET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.getNumber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deliveryDateET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.getStringOfDate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deleteButton</w:t>
      </w:r>
      <w:proofErr w:type="spellEnd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delBTN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deleteButton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.setVisibility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VISIBLE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TextView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header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findViewById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addGoodsTV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header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1B5075">
        <w:rPr>
          <w:rFonts w:ascii="Consolas" w:hAnsi="Consolas" w:cs="Courier New"/>
          <w:color w:val="067D17"/>
          <w:sz w:val="20"/>
          <w:szCs w:val="20"/>
          <w:lang w:val="ru-RU"/>
        </w:rPr>
        <w:t>Редагувати</w:t>
      </w:r>
      <w:proofErr w:type="spellEnd"/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67D17"/>
          <w:sz w:val="20"/>
          <w:szCs w:val="20"/>
          <w:lang w:val="ru-RU"/>
        </w:rPr>
        <w:t>запис</w:t>
      </w:r>
      <w:proofErr w:type="spellEnd"/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addBTN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1B5075">
        <w:rPr>
          <w:rFonts w:ascii="Consolas" w:hAnsi="Consolas" w:cs="Courier New"/>
          <w:color w:val="067D17"/>
          <w:sz w:val="20"/>
          <w:szCs w:val="20"/>
          <w:lang w:val="ru-RU"/>
        </w:rPr>
        <w:t>Редагувати</w:t>
      </w:r>
      <w:proofErr w:type="spellEnd"/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numberET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.setVisibility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INVISIBLE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deliveryDateET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.setVisibility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INVISIBLE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}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numberET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.setVisibility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VISIBLE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deliveryDateET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.setVisibility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VISIBLE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9E880D"/>
          <w:sz w:val="20"/>
          <w:szCs w:val="20"/>
          <w:lang w:val="en-US"/>
        </w:rPr>
        <w:t>@RequiresApi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(api =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Build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VERSION_CODES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onClickListener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DatePickerDialog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datePicker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DatePickerDialog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GoodsAdd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,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date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,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myCalendar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YEAR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),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myCalendar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MONTH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),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myCalendar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DAY_OF_MONTH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datePicker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.getDatePicker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setMaxDate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Date().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getTime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datePicker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.show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9E880D"/>
          <w:sz w:val="20"/>
          <w:szCs w:val="20"/>
          <w:lang w:val="en-US"/>
        </w:rPr>
        <w:t>@RequiresApi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(api =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Build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VERSION_CODES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N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updateLabel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myFormat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"MM/dd/</w:t>
      </w:r>
      <w:proofErr w:type="spellStart"/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yy</w:t>
      </w:r>
      <w:proofErr w:type="spellEnd"/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SimpleDateFormat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sdf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SimpleDateFormat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myFormat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Locale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UK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deliveryDateET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sdf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.format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myCalendar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.getTime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onCheckBoxClicked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(((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CheckBox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 view).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isChecked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numberET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.setVisibility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VISIBLE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deliveryDateET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.setVisibility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VISIBLE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numberET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.setVisibility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INVISIBLE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deliveryDateET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.setVisibility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INVISIBLE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boolean</w:t>
      </w:r>
      <w:proofErr w:type="spellEnd"/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validateFields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(!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nameET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isEmpty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&amp;&amp; !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categoryET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isEmpty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&amp;&amp; !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descriptionET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isEmpty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&amp;&amp; !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priceET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isEmpty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&amp;&amp; !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numberET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isEmpty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return true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}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!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numberET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isEmpty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    &amp;&amp; !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deliveryDateET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()).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isEmpty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return false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9E880D"/>
          <w:sz w:val="20"/>
          <w:szCs w:val="20"/>
          <w:lang w:val="en-US"/>
        </w:rPr>
        <w:t>@RequiresApi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(api =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Build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VERSION_CODES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O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onAddButtonClicked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validateFields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GregorianCalendar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calendar 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null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(!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[]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date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deliveryDateET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()).split(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"/"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calendar 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GregorianCalendar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calendar.set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YEAR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Integer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parseInt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date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[</w:t>
      </w:r>
      <w:r w:rsidRPr="001B5075">
        <w:rPr>
          <w:rFonts w:ascii="Consolas" w:hAnsi="Consolas" w:cs="Courier New"/>
          <w:color w:val="1750EB"/>
          <w:sz w:val="20"/>
          <w:szCs w:val="20"/>
          <w:lang w:val="en-US"/>
        </w:rPr>
        <w:t>2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]));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calendar.set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MONTH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Integer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parseInt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date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[</w:t>
      </w:r>
      <w:r w:rsidRPr="001B5075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]));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calendar.set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Calendar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DAY_OF_MONTH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Integer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parseInt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date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[</w:t>
      </w:r>
      <w:r w:rsidRPr="001B5075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]));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Goods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proofErr w:type="spellEnd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new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Goods(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nameET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()),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categoryET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()),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descriptionET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()),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Double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parseDouble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priceET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())),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(),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? </w:t>
      </w:r>
      <w:r w:rsidRPr="001B5075">
        <w:rPr>
          <w:rFonts w:ascii="Consolas" w:hAnsi="Consolas" w:cs="Courier New"/>
          <w:color w:val="1750EB"/>
          <w:sz w:val="20"/>
          <w:szCs w:val="20"/>
          <w:lang w:val="en-US"/>
        </w:rPr>
        <w:t xml:space="preserve">0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: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Integer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parseInt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String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valueOf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numberET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.getText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())),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.isChecked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 ?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null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: calendar);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 xml:space="preserve">arguments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!=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null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MainActivity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getGoodsList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().get(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position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).Edit(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Toast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makeText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getApplicationContext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(), 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1B5075">
        <w:rPr>
          <w:rFonts w:ascii="Consolas" w:hAnsi="Consolas" w:cs="Courier New"/>
          <w:color w:val="067D17"/>
          <w:sz w:val="20"/>
          <w:szCs w:val="20"/>
          <w:lang w:val="ru-RU"/>
        </w:rPr>
        <w:t>Товар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67D17"/>
          <w:sz w:val="20"/>
          <w:szCs w:val="20"/>
          <w:lang w:val="ru-RU"/>
        </w:rPr>
        <w:t>відредаговано</w:t>
      </w:r>
      <w:proofErr w:type="spellEnd"/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!"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Toast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LENGTH_SHORT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).show();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}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else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MainActivity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getGoodsList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().add(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Toast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makeText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getApplicationContext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(), 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1B5075">
        <w:rPr>
          <w:rFonts w:ascii="Consolas" w:hAnsi="Consolas" w:cs="Courier New"/>
          <w:color w:val="067D17"/>
          <w:sz w:val="20"/>
          <w:szCs w:val="20"/>
          <w:lang w:val="ru-RU"/>
        </w:rPr>
        <w:t>Товар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67D17"/>
          <w:sz w:val="20"/>
          <w:szCs w:val="20"/>
          <w:lang w:val="ru-RU"/>
        </w:rPr>
        <w:t>додано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!"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Toast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LENGTH_SHORT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).show();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nameET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categoryET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descriptionET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priceET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.setChecked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>true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numberET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deliveryDateET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numberET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.setVisibility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INVISIBLE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deliveryDateET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.setVisibility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View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INVISIBLE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finish();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1B5075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>onDeleteButtonClick</w:t>
      </w:r>
      <w:proofErr w:type="spellEnd"/>
      <w:r w:rsidRPr="001B5075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view) {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MainActivity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getGoodsList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().remove(</w:t>
      </w:r>
      <w:r w:rsidRPr="001B5075">
        <w:rPr>
          <w:rFonts w:ascii="Consolas" w:hAnsi="Consolas" w:cs="Courier New"/>
          <w:color w:val="871094"/>
          <w:sz w:val="20"/>
          <w:szCs w:val="20"/>
          <w:lang w:val="en-US"/>
        </w:rPr>
        <w:t>position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Toast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makeText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getApplicationContext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(), 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1B5075">
        <w:rPr>
          <w:rFonts w:ascii="Consolas" w:hAnsi="Consolas" w:cs="Courier New"/>
          <w:color w:val="067D17"/>
          <w:sz w:val="20"/>
          <w:szCs w:val="20"/>
          <w:lang w:val="ru-RU"/>
        </w:rPr>
        <w:t>Товар</w:t>
      </w:r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 xml:space="preserve"> </w:t>
      </w:r>
      <w:proofErr w:type="spellStart"/>
      <w:r w:rsidRPr="001B5075">
        <w:rPr>
          <w:rFonts w:ascii="Consolas" w:hAnsi="Consolas" w:cs="Courier New"/>
          <w:color w:val="067D17"/>
          <w:sz w:val="20"/>
          <w:szCs w:val="20"/>
          <w:lang w:val="ru-RU"/>
        </w:rPr>
        <w:t>видалено</w:t>
      </w:r>
      <w:proofErr w:type="spellEnd"/>
      <w:r w:rsidRPr="001B5075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1B5075">
        <w:rPr>
          <w:rFonts w:ascii="Consolas" w:hAnsi="Consolas" w:cs="Courier New"/>
          <w:color w:val="000000"/>
          <w:sz w:val="20"/>
          <w:szCs w:val="20"/>
          <w:lang w:val="en-US"/>
        </w:rPr>
        <w:t>Toast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1B5075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LENGTH_SHORT</w:t>
      </w:r>
      <w:proofErr w:type="spellEnd"/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t>).show();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finish();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1B5075">
        <w:rPr>
          <w:rFonts w:ascii="Consolas" w:hAnsi="Consolas" w:cs="Courier New"/>
          <w:color w:val="080808"/>
          <w:sz w:val="20"/>
          <w:szCs w:val="20"/>
          <w:lang w:val="en-US"/>
        </w:rPr>
        <w:br/>
        <w:t>}</w:t>
      </w:r>
    </w:p>
    <w:p w14:paraId="784470D8" w14:textId="77777777" w:rsidR="00641EEC" w:rsidRPr="001B5075" w:rsidRDefault="00641EEC" w:rsidP="00641EEC">
      <w:pPr>
        <w:pStyle w:val="MainCaption"/>
        <w:rPr>
          <w:lang w:val="en-US"/>
        </w:rPr>
      </w:pPr>
    </w:p>
    <w:p w14:paraId="3DFE6B1E" w14:textId="142F3BCC" w:rsidR="00641EEC" w:rsidRDefault="001B5075" w:rsidP="00641EEC">
      <w:pPr>
        <w:pStyle w:val="MainCaption"/>
        <w:rPr>
          <w:lang w:val="uk-UA"/>
        </w:rPr>
      </w:pPr>
      <w:r>
        <w:rPr>
          <w:lang w:val="en-US"/>
        </w:rPr>
        <w:t>Goods</w:t>
      </w:r>
      <w:r w:rsidR="00641EEC">
        <w:rPr>
          <w:lang w:val="en-US"/>
        </w:rPr>
        <w:t>.java</w:t>
      </w:r>
      <w:r w:rsidR="00641EEC" w:rsidRPr="00F31298">
        <w:rPr>
          <w:lang w:val="uk-UA"/>
        </w:rPr>
        <w:t>:</w:t>
      </w:r>
    </w:p>
    <w:p w14:paraId="4993B4D1" w14:textId="77777777" w:rsidR="00CD41C8" w:rsidRPr="00CD41C8" w:rsidRDefault="00CD41C8" w:rsidP="00CD41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package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com.example.store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java.io.Serializable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java.util.Calendar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class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Goods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implements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Serializable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name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category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description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double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price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boolean</w:t>
      </w:r>
      <w:proofErr w:type="spellEnd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long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number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Calendar </w:t>
      </w:r>
      <w:proofErr w:type="spellStart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deliveryDate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</w:t>
      </w:r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Goods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name,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category,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description,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double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price,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boolean</w:t>
      </w:r>
      <w:proofErr w:type="spellEnd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availability,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long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number,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Calendar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deliveryDate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name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name;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category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category;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description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description;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price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price;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availability;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number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number;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deliveryDate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deliveryDate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getName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name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setName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name)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name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name;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getCategory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category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setCategory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category)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category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category;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getDescription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description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setDescription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description)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description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description;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double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getPrice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price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setPrice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double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price)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price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price;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boolean</w:t>
      </w:r>
      <w:proofErr w:type="spellEnd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isAvailability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setAvailability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boolean</w:t>
      </w:r>
      <w:proofErr w:type="spellEnd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availability)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availability;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long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getNumber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number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setNumber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long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number)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number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number;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Calendar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getDeliveryDate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deliveryDate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setDeliveryDate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Calendar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deliveryDate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deliveryDate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deliveryDate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getStringOfDate</w:t>
      </w:r>
      <w:proofErr w:type="spellEnd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availability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? </w:t>
      </w:r>
      <w:r w:rsidRPr="00CD41C8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""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: </w:t>
      </w:r>
      <w:proofErr w:type="spellStart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deliveryDate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.get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Calendar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DAY_OF_MONTH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+ </w:t>
      </w:r>
      <w:r w:rsidRPr="00CD41C8">
        <w:rPr>
          <w:rFonts w:ascii="Consolas" w:hAnsi="Consolas" w:cs="Courier New"/>
          <w:color w:val="067D17"/>
          <w:sz w:val="20"/>
          <w:szCs w:val="20"/>
          <w:lang w:val="en-US"/>
        </w:rPr>
        <w:t>"/"</w:t>
      </w:r>
      <w:r w:rsidRPr="00CD41C8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deliveryDate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.get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Calendar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MONTH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+ </w:t>
      </w:r>
      <w:r w:rsidRPr="00CD41C8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"/"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deliveryDate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.get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Calendar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YEAR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void </w:t>
      </w:r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Edit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Goods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goods)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name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goods.getName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category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goods.getCategory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description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goods.getDescription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price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goods.getPrice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availability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goods.isAvailability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number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goods.getNumber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deliveryDate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goods.getDeliveryDate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>}</w:t>
      </w:r>
    </w:p>
    <w:p w14:paraId="272D36F9" w14:textId="64602993" w:rsidR="00641EEC" w:rsidRPr="00970AD1" w:rsidRDefault="00641EEC" w:rsidP="00641EEC">
      <w:pPr>
        <w:pStyle w:val="MainCaption"/>
        <w:rPr>
          <w:lang w:val="uk-UA"/>
        </w:rPr>
      </w:pPr>
      <w:r w:rsidRPr="00F31298">
        <w:rPr>
          <w:lang w:val="uk-UA"/>
        </w:rPr>
        <w:t> </w:t>
      </w:r>
    </w:p>
    <w:p w14:paraId="0CA2B053" w14:textId="3E915D19" w:rsidR="00641EEC" w:rsidRPr="00970AD1" w:rsidRDefault="00CD41C8" w:rsidP="00641EEC">
      <w:pPr>
        <w:pStyle w:val="MainCaption"/>
        <w:rPr>
          <w:lang w:val="uk-UA"/>
        </w:rPr>
      </w:pPr>
      <w:r>
        <w:rPr>
          <w:lang w:val="en-US"/>
        </w:rPr>
        <w:t>Goods</w:t>
      </w:r>
      <w:r w:rsidR="00641EEC">
        <w:rPr>
          <w:lang w:val="en-US"/>
        </w:rPr>
        <w:t>Adapter.java</w:t>
      </w:r>
      <w:r w:rsidR="00641EEC" w:rsidRPr="00F31298">
        <w:rPr>
          <w:lang w:val="uk-UA"/>
        </w:rPr>
        <w:t>: </w:t>
      </w:r>
    </w:p>
    <w:p w14:paraId="720889C9" w14:textId="77777777" w:rsidR="00CD41C8" w:rsidRPr="00CD41C8" w:rsidRDefault="00CD41C8" w:rsidP="00CD41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package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com.example.store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android.annotation.</w:t>
      </w:r>
      <w:r w:rsidRPr="00CD41C8">
        <w:rPr>
          <w:rFonts w:ascii="Consolas" w:hAnsi="Consolas" w:cs="Courier New"/>
          <w:color w:val="9E880D"/>
          <w:sz w:val="20"/>
          <w:szCs w:val="20"/>
          <w:lang w:val="en-US"/>
        </w:rPr>
        <w:t>SuppressLint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android.content.Context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android.view.LayoutInflater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android.view.View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android.view.ViewGroup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android.widget.BaseAdapter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android.widget.TextView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java.util.ArrayList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class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GoodsAdapter</w:t>
      </w:r>
      <w:proofErr w:type="spellEnd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extends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BaseAdapter</w:t>
      </w:r>
      <w:proofErr w:type="spellEnd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Context </w:t>
      </w:r>
      <w:proofErr w:type="spellStart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context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LayoutInflater</w:t>
      </w:r>
      <w:proofErr w:type="spellEnd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layoutInflater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ArrayList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&gt; 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list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GoodsAdapter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Context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context,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ArrayList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&gt; list)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context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context;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list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list;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this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layoutInflater</w:t>
      </w:r>
      <w:proofErr w:type="spellEnd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= (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LayoutInflater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context.getSystemService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Context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LAYOUT_INFLATER_SERVICE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9E880D"/>
          <w:sz w:val="20"/>
          <w:szCs w:val="20"/>
          <w:lang w:val="en-US"/>
        </w:rPr>
        <w:t>@Override</w:t>
      </w:r>
      <w:r w:rsidRPr="00CD41C8">
        <w:rPr>
          <w:rFonts w:ascii="Consolas" w:hAnsi="Consolas" w:cs="Courier New"/>
          <w:color w:val="9E880D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int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getCount</w:t>
      </w:r>
      <w:proofErr w:type="spellEnd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list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.size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9E880D"/>
          <w:sz w:val="20"/>
          <w:szCs w:val="20"/>
          <w:lang w:val="en-US"/>
        </w:rPr>
        <w:t>@Override</w:t>
      </w:r>
      <w:r w:rsidRPr="00CD41C8">
        <w:rPr>
          <w:rFonts w:ascii="Consolas" w:hAnsi="Consolas" w:cs="Courier New"/>
          <w:color w:val="9E880D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Object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getItem</w:t>
      </w:r>
      <w:proofErr w:type="spellEnd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int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position)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list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.get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(position);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9E880D"/>
          <w:sz w:val="20"/>
          <w:szCs w:val="20"/>
          <w:lang w:val="en-US"/>
        </w:rPr>
        <w:t>@Override</w:t>
      </w:r>
      <w:r w:rsidRPr="00CD41C8">
        <w:rPr>
          <w:rFonts w:ascii="Consolas" w:hAnsi="Consolas" w:cs="Courier New"/>
          <w:color w:val="9E880D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long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getItemId</w:t>
      </w:r>
      <w:proofErr w:type="spellEnd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int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position)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position;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9E880D"/>
          <w:sz w:val="20"/>
          <w:szCs w:val="20"/>
          <w:lang w:val="en-US"/>
        </w:rPr>
        <w:t>@SuppressLint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67D17"/>
          <w:sz w:val="20"/>
          <w:szCs w:val="20"/>
          <w:lang w:val="en-US"/>
        </w:rPr>
        <w:t>"SetTextI18n"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9E880D"/>
          <w:sz w:val="20"/>
          <w:szCs w:val="20"/>
          <w:lang w:val="en-US"/>
        </w:rPr>
        <w:t>@Override</w:t>
      </w:r>
      <w:r w:rsidRPr="00CD41C8">
        <w:rPr>
          <w:rFonts w:ascii="Consolas" w:hAnsi="Consolas" w:cs="Courier New"/>
          <w:color w:val="9E880D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public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getView</w:t>
      </w:r>
      <w:proofErr w:type="spellEnd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int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position,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convertView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ViewGroup</w:t>
      </w:r>
      <w:proofErr w:type="spellEnd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parent)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View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view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convertView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(view ==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null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        view = </w:t>
      </w:r>
      <w:proofErr w:type="spellStart"/>
      <w:r w:rsidRPr="00CD41C8">
        <w:rPr>
          <w:rFonts w:ascii="Consolas" w:hAnsi="Consolas" w:cs="Courier New"/>
          <w:color w:val="871094"/>
          <w:sz w:val="20"/>
          <w:szCs w:val="20"/>
          <w:lang w:val="en-US"/>
        </w:rPr>
        <w:t>layoutInflater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.inflate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layout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available_item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parent,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>false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Goods g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getProduct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(position);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((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TextView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view.findViewById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textView1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)).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setText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g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.getName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((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TextView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view.findViewById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textView2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)).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setText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CD41C8">
        <w:rPr>
          <w:rFonts w:ascii="Consolas" w:hAnsi="Consolas" w:cs="Courier New"/>
          <w:color w:val="067D17"/>
          <w:sz w:val="20"/>
          <w:szCs w:val="20"/>
          <w:lang w:val="ru-RU"/>
        </w:rPr>
        <w:t>Ціна</w:t>
      </w:r>
      <w:proofErr w:type="spellEnd"/>
      <w:r w:rsidRPr="00CD41C8">
        <w:rPr>
          <w:rFonts w:ascii="Consolas" w:hAnsi="Consolas" w:cs="Courier New"/>
          <w:color w:val="067D17"/>
          <w:sz w:val="20"/>
          <w:szCs w:val="20"/>
          <w:lang w:val="en-US"/>
        </w:rPr>
        <w:t xml:space="preserve">: "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g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.getPrice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((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TextView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view.findViewById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id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</w:t>
      </w:r>
      <w:r w:rsidRPr="00CD41C8">
        <w:rPr>
          <w:rFonts w:ascii="Consolas" w:hAnsi="Consolas" w:cs="Courier New"/>
          <w:i/>
          <w:iCs/>
          <w:color w:val="871094"/>
          <w:sz w:val="20"/>
          <w:szCs w:val="20"/>
          <w:lang w:val="en-US"/>
        </w:rPr>
        <w:t>textView3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)).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setText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proofErr w:type="spellStart"/>
      <w:r w:rsidRPr="00CD41C8">
        <w:rPr>
          <w:rFonts w:ascii="Consolas" w:hAnsi="Consolas" w:cs="Courier New"/>
          <w:color w:val="067D17"/>
          <w:sz w:val="20"/>
          <w:szCs w:val="20"/>
          <w:lang w:val="ru-RU"/>
        </w:rPr>
        <w:t>Наявність</w:t>
      </w:r>
      <w:proofErr w:type="spellEnd"/>
      <w:r w:rsidRPr="00CD41C8">
        <w:rPr>
          <w:rFonts w:ascii="Consolas" w:hAnsi="Consolas" w:cs="Courier New"/>
          <w:color w:val="067D17"/>
          <w:sz w:val="20"/>
          <w:szCs w:val="20"/>
          <w:lang w:val="en-US"/>
        </w:rPr>
        <w:t xml:space="preserve">: "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g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.isAvailability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());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view;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private 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 xml:space="preserve">Goods </w:t>
      </w:r>
      <w:proofErr w:type="spellStart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>getProduct</w:t>
      </w:r>
      <w:proofErr w:type="spellEnd"/>
      <w:r w:rsidRPr="00CD41C8">
        <w:rPr>
          <w:rFonts w:ascii="Consolas" w:hAnsi="Consolas" w:cs="Courier New"/>
          <w:color w:val="00627A"/>
          <w:sz w:val="20"/>
          <w:szCs w:val="20"/>
          <w:lang w:val="en-US"/>
        </w:rPr>
        <w:t xml:space="preserve">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int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position) {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D41C8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return 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D41C8">
        <w:rPr>
          <w:rFonts w:ascii="Consolas" w:hAnsi="Consolas" w:cs="Courier New"/>
          <w:color w:val="000000"/>
          <w:sz w:val="20"/>
          <w:szCs w:val="20"/>
          <w:lang w:val="en-US"/>
        </w:rPr>
        <w:t>Goods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</w:t>
      </w:r>
      <w:proofErr w:type="spellStart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getItem</w:t>
      </w:r>
      <w:proofErr w:type="spellEnd"/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t>(position);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}</w:t>
      </w:r>
      <w:r w:rsidRPr="00CD41C8">
        <w:rPr>
          <w:rFonts w:ascii="Consolas" w:hAnsi="Consolas" w:cs="Courier New"/>
          <w:color w:val="080808"/>
          <w:sz w:val="20"/>
          <w:szCs w:val="20"/>
          <w:lang w:val="en-US"/>
        </w:rPr>
        <w:br/>
        <w:t>}</w:t>
      </w:r>
    </w:p>
    <w:p w14:paraId="6EC73ACE" w14:textId="77777777" w:rsidR="00FD3CEF" w:rsidRPr="00CD41C8" w:rsidRDefault="00FD3CEF" w:rsidP="00641EE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4CB4654" w14:textId="77777777" w:rsidR="00641EEC" w:rsidRDefault="00641EEC" w:rsidP="00641EEC">
      <w:pPr>
        <w:pStyle w:val="MainCaption"/>
        <w:rPr>
          <w:i w:val="0"/>
          <w:lang w:val="uk-UA"/>
        </w:rPr>
      </w:pPr>
      <w:r>
        <w:rPr>
          <w:i w:val="0"/>
          <w:lang w:val="uk-UA"/>
        </w:rPr>
        <w:t>Файли макетів</w:t>
      </w:r>
      <w:r w:rsidRPr="00F31298">
        <w:rPr>
          <w:i w:val="0"/>
          <w:lang w:val="uk-UA"/>
        </w:rPr>
        <w:t>:</w:t>
      </w:r>
    </w:p>
    <w:p w14:paraId="6555E9F7" w14:textId="77777777" w:rsidR="00641EEC" w:rsidRPr="00970AD1" w:rsidRDefault="00641EEC" w:rsidP="00641EEC">
      <w:pPr>
        <w:pStyle w:val="MainCaption"/>
        <w:rPr>
          <w:lang w:val="uk-UA"/>
        </w:rPr>
      </w:pPr>
      <w:r>
        <w:rPr>
          <w:lang w:val="en-US"/>
        </w:rPr>
        <w:t>activity_main.xml</w:t>
      </w:r>
      <w:r w:rsidRPr="00F31298">
        <w:rPr>
          <w:lang w:val="uk-UA"/>
        </w:rPr>
        <w:t>: </w:t>
      </w:r>
    </w:p>
    <w:p w14:paraId="37AB5450" w14:textId="77777777" w:rsidR="002F2200" w:rsidRPr="002F2200" w:rsidRDefault="002F2200" w:rsidP="002F2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2F2200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&lt;?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 version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="1.0" 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encoding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="utf-8"</w:t>
      </w:r>
      <w:r w:rsidRPr="002F2200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?&gt;</w:t>
      </w:r>
      <w:r w:rsidRPr="002F2200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androidx.constraintlayout.widget.ConstraintLayout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apk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/res/android"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="http://schemas.android.com/tools"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apk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/res-auto"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:context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=".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MainActivity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FrameLayout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:orientation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="vertical"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loadBTN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onLoadButtonClick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="@string/load"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="#00BCD4"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saveBTN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onSaveButtonClick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="@string/save"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="#00BCD4"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:iconTint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="#FFFFFF"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:orientation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="horizontal"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:layout_marginBottom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EditText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searchET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:ems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:focusable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:hint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="@string/category"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:inputType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textPersonName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&lt;</w:t>
      </w:r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searchBTN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onSearchButtonClick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="@string/search"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="12sp"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="#00BCD4"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:orientation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="horizontal"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:layout_marginTop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="140dp"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:layout_marginLeft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CheckBox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availableCB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:checked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="true"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onCheckBoxClicked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="@string/available"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CheckBox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notAvailable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:checked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="true"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onCheckBoxClicked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notAvailable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com.google.android.material.floatingactionbutton.FloatingActionButton</w:t>
      </w:r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="@+id/fab"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:layout_gravity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end|bottom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:src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="@drawable/add"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="16dp"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br/>
        <w:t xml:space="preserve">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:orientation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="vertical"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:layout_marginTop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="180dp"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:padding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="10dip"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ListView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listView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:layout_marginTop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="10dip"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ListView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FrameLayout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>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androidx.constraintlayout.widget.ConstraintLayout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</w:p>
    <w:p w14:paraId="661C114A" w14:textId="77777777" w:rsidR="00FA555E" w:rsidRPr="002F2200" w:rsidRDefault="00FA555E" w:rsidP="00FA555E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</w:p>
    <w:p w14:paraId="5A49A099" w14:textId="2B838B8C" w:rsidR="00FA555E" w:rsidRDefault="00FA555E" w:rsidP="00FA555E">
      <w:pPr>
        <w:pStyle w:val="MainCaption"/>
        <w:rPr>
          <w:lang w:val="uk-UA"/>
        </w:rPr>
      </w:pPr>
      <w:r>
        <w:rPr>
          <w:lang w:val="en-US"/>
        </w:rPr>
        <w:t>activity_</w:t>
      </w:r>
      <w:r w:rsidR="002F2200">
        <w:rPr>
          <w:lang w:val="en-US"/>
        </w:rPr>
        <w:t>goods</w:t>
      </w:r>
      <w:r>
        <w:rPr>
          <w:lang w:val="en-US"/>
        </w:rPr>
        <w:t>_</w:t>
      </w:r>
      <w:r w:rsidR="002F2200">
        <w:rPr>
          <w:lang w:val="en-US"/>
        </w:rPr>
        <w:t>add</w:t>
      </w:r>
      <w:r>
        <w:rPr>
          <w:lang w:val="en-US"/>
        </w:rPr>
        <w:t>.xml</w:t>
      </w:r>
      <w:r>
        <w:rPr>
          <w:lang w:val="uk-UA"/>
        </w:rPr>
        <w:t>: </w:t>
      </w:r>
    </w:p>
    <w:p w14:paraId="0A2A70D6" w14:textId="77777777" w:rsidR="002F2200" w:rsidRPr="002F2200" w:rsidRDefault="002F2200" w:rsidP="002F2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2F2200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&lt;?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 version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="1.0" 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encoding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="utf-8"</w:t>
      </w:r>
      <w:r w:rsidRPr="002F2200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?&gt;</w:t>
      </w:r>
      <w:r w:rsidRPr="002F2200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androidx.constraintlayout.widget.ConstraintLayout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apk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/res/android"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apk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/res-auto"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="http://schemas.android.com/tools"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:context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=".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GoodsAdd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TextView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addGoodsTV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:layout_marginTop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addGoods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="@color/black"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="24sp"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:textStyle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="bold"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:layout_constraintBottom_toTopOf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nameET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:layout_constraintEnd_toEndOf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:layout_constraintStart_toStartOf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:layout_constraintTop_toTopOf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="parent"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EditText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nameET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="330dp"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:layout_marginStart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:layout_marginLeft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:layout_marginTop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:layout_marginEnd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:layout_marginRight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:autofillHints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:hint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="@string/name"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:inputType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textPersonName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:layout_constraintEnd_toEndOf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:layout_constraintStart_toStartOf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:layout_constraintTop_toBottomOf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addGoodsTV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:ignore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MissingConstraints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EditText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categoryET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="330dp"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:layout_marginStart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:layout_marginLeft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:layout_marginTop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:layout_marginEnd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:layout_marginRight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:ems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:hint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="@string/category"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:inputType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textPersonName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:layout_constraintEnd_toEndOf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:layout_constraintStart_toStartOf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:layout_constraintTop_toBottomOf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nameET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EditText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descriptionET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="330dp"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:layout_marginStart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:layout_marginLeft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:layout_marginTop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:layout_marginEnd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:layout_marginRight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:autofillHints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:hint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="@string/description"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:inputType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textPersonName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:layout_constraintEnd_toEndOf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:layout_constraintStart_toStartOf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:layout_constraintTop_toBottomOf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categoryET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:ignore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MissingConstraints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EditText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priceET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="330dp"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:layout_marginStart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:layout_marginLeft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:layout_marginTop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:layout_marginEnd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:layout_marginRight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:autofillHints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:hint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="@string/price"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:inputType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numberDecimal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:layout_constraintEnd_toEndOf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:layout_constraintStart_toStartOf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:layout_constraintTop_toBottomOf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descriptionET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:ignore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MissingConstraints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CheckBox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checkBox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wrap_content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:layout_marginTop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:checked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="true"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onCheckBoxClicked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="@string/available"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:layout_constraintEnd_toEndOf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:layout_constraintStart_toStartOf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:layout_constraintTop_toBottomOf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priceET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EditText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numberET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="330dp"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:layout_marginStart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:layout_marginLeft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:layout_marginTop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:layout_marginEnd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:layout_marginRight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:autofillHints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:hint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="@string/number"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:inputType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="number"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:layout_constraintEnd_toEndOf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:layout_constraintStart_toStartOf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:layout_constraintTop_toBottomOf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checkBox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:ignore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MissingConstraints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:visibility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="visible"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EditText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deliveryDateET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="330dp"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:layout_marginStart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:layout_marginLeft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:layout_marginTop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:layout_marginEnd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:layout_marginRight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:autofillHints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:hint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deliveryDate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:inputType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="date"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onClickListener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:layout_constraintEnd_toEndOf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:layout_constraintStart_toStartOf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:layout_constraintTop_toBottomOf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numberET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:ignore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MissingConstraints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:visibility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="visible"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addBTN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="135dp"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="54dp"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:layout_marginStart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:layout_marginLeft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="41dp"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onAddButtonClicked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="@string/add"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="#00BCD4"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:layout_constraintBottom_toBottomOf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:layout_constraintStart_toStartOf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:layout_constraintTop_toBottomOf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deliveryDateET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:layout_constraintVertical_bias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="0.100000024"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Button</w:t>
      </w:r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delBTN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="135dp"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lastRenderedPageBreak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="54dp"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:onClick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onDeleteButtonClick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="@string/del"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:backgroundTint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="#00BCD4"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:layout_constraintBottom_toBottomOf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:layout_constraintEnd_toEndOf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="parent"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:layout_constraintStart_toEndOf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addBTN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:layout_constraintTop_toBottomOf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deliveryDateET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:layout_constraintVertical_bias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="0.100000024"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:visibility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="invisible"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>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androidx.constraintlayout.widget.ConstraintLayout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</w:p>
    <w:p w14:paraId="6F128215" w14:textId="77777777" w:rsidR="00FA555E" w:rsidRDefault="00FA555E" w:rsidP="00FA555E">
      <w:pPr>
        <w:pStyle w:val="MainCaption"/>
        <w:rPr>
          <w:lang w:val="en-US"/>
        </w:rPr>
      </w:pPr>
    </w:p>
    <w:p w14:paraId="3FF6FC7B" w14:textId="67F09A52" w:rsidR="00FA555E" w:rsidRDefault="002F2200" w:rsidP="00FA555E">
      <w:pPr>
        <w:pStyle w:val="MainCaption"/>
        <w:rPr>
          <w:lang w:val="uk-UA"/>
        </w:rPr>
      </w:pPr>
      <w:r>
        <w:rPr>
          <w:lang w:val="en-US"/>
        </w:rPr>
        <w:t>available</w:t>
      </w:r>
      <w:r w:rsidR="00FA555E">
        <w:rPr>
          <w:lang w:val="en-US"/>
        </w:rPr>
        <w:t>_item.xml</w:t>
      </w:r>
      <w:r w:rsidR="00FA555E">
        <w:rPr>
          <w:lang w:val="uk-UA"/>
        </w:rPr>
        <w:t>: </w:t>
      </w:r>
    </w:p>
    <w:p w14:paraId="30E52DBB" w14:textId="77777777" w:rsidR="002F2200" w:rsidRPr="002F2200" w:rsidRDefault="002F2200" w:rsidP="002F2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2F2200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&lt;?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 version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="1.0" 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encoding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="utf-8"</w:t>
      </w:r>
      <w:r w:rsidRPr="002F2200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?&gt;</w:t>
      </w:r>
      <w:r w:rsidRPr="002F2200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androidx.constraintlayout.widget.ConstraintLayout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apk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/res/android"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="http://schemas.android.com/tools"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apk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/res-auto"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:context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=".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MainActivity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:orientation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="vertical"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:layout_editor_absoluteY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="200dp"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:layout_editor_absoluteX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="104dp"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:background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="@color/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light_green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TextView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="@+id/textView1"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:includeFontPadding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="20sp"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="@color/black"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:background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="@color/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light_green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:orientation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="horizontal"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:layout_editor_absoluteY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="200dp"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:layout_editor_absoluteX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="104dp"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TextView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="200dp"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="@+id/textView3"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TextView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="200dp"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="@+id/textView2"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lastRenderedPageBreak/>
        <w:t xml:space="preserve">    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>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androidx.constraintlayout.widget.ConstraintLayout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</w:p>
    <w:p w14:paraId="413E0975" w14:textId="77777777" w:rsidR="00FA555E" w:rsidRDefault="00FA555E" w:rsidP="00FA555E">
      <w:pPr>
        <w:pStyle w:val="MainCaption"/>
        <w:rPr>
          <w:lang w:val="en-US"/>
        </w:rPr>
      </w:pPr>
    </w:p>
    <w:p w14:paraId="0EA3E969" w14:textId="38E7A163" w:rsidR="00FA555E" w:rsidRDefault="002F2200" w:rsidP="00FA555E">
      <w:pPr>
        <w:pStyle w:val="MainCaption"/>
        <w:rPr>
          <w:lang w:val="uk-UA"/>
        </w:rPr>
      </w:pPr>
      <w:r>
        <w:rPr>
          <w:lang w:val="en-US"/>
        </w:rPr>
        <w:t>not_available_item</w:t>
      </w:r>
      <w:r w:rsidR="00FA555E">
        <w:rPr>
          <w:lang w:val="en-US"/>
        </w:rPr>
        <w:t>.xml</w:t>
      </w:r>
      <w:r w:rsidR="00FA555E">
        <w:rPr>
          <w:lang w:val="uk-UA"/>
        </w:rPr>
        <w:t>: </w:t>
      </w:r>
    </w:p>
    <w:p w14:paraId="60B2B78E" w14:textId="77777777" w:rsidR="002F2200" w:rsidRPr="002F2200" w:rsidRDefault="002F2200" w:rsidP="002F2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2F2200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&lt;?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 version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="1.0" 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encoding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="utf-8"</w:t>
      </w:r>
      <w:r w:rsidRPr="002F2200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t>?&gt;</w:t>
      </w:r>
      <w:r w:rsidRPr="002F2200">
        <w:rPr>
          <w:rFonts w:ascii="Consolas" w:hAnsi="Consolas" w:cs="Courier New"/>
          <w:i/>
          <w:iCs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androidx.constraintlayout.widget.ConstraintLayout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apk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/res/android"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="http://schemas.android.com/tools"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xmlns:</w:t>
      </w:r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app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apk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/res-auto"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:context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=".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MainActivity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:orientation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="vertical"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:layout_editor_absoluteY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="200dp"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:layout_editor_absoluteX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="104dp"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TextView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="@+id/textView1"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:includeFontPadding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="false"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:textSize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="20sp"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:textColor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="@color/black"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:background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="@color/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light_red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:orientation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="horizontal"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match_parent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:layout_editor_absoluteY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="200dp"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tools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:layout_editor_absoluteX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="104dp"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:background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="@color/</w:t>
      </w:r>
      <w:proofErr w:type="spellStart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light_red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"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TextView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="200dp"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="@+id/textView3"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&lt;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TextView</w:t>
      </w:r>
      <w:proofErr w:type="spellEnd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:layout_width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="200dp"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:layout_height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>="50dp"</w:t>
      </w:r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br/>
        <w:t xml:space="preserve">                    </w:t>
      </w:r>
      <w:proofErr w:type="spellStart"/>
      <w:r w:rsidRPr="002F2200">
        <w:rPr>
          <w:rFonts w:ascii="Consolas" w:hAnsi="Consolas" w:cs="Courier New"/>
          <w:color w:val="871094"/>
          <w:sz w:val="20"/>
          <w:szCs w:val="20"/>
          <w:lang w:val="en-US"/>
        </w:rPr>
        <w:t>android</w:t>
      </w:r>
      <w:r w:rsidRPr="002F2200">
        <w:rPr>
          <w:rFonts w:ascii="Consolas" w:hAnsi="Consolas" w:cs="Courier New"/>
          <w:color w:val="174AD4"/>
          <w:sz w:val="20"/>
          <w:szCs w:val="20"/>
          <w:lang w:val="en-US"/>
        </w:rPr>
        <w:t>:id</w:t>
      </w:r>
      <w:proofErr w:type="spellEnd"/>
      <w:r w:rsidRPr="002F2200">
        <w:rPr>
          <w:rFonts w:ascii="Consolas" w:hAnsi="Consolas" w:cs="Courier New"/>
          <w:color w:val="067D17"/>
          <w:sz w:val="20"/>
          <w:szCs w:val="20"/>
          <w:lang w:val="en-US"/>
        </w:rPr>
        <w:t xml:space="preserve">="@+id/textView2" 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/&gt;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LinearLayout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br/>
        <w:t>&lt;/</w:t>
      </w:r>
      <w:proofErr w:type="spellStart"/>
      <w:r w:rsidRPr="002F2200">
        <w:rPr>
          <w:rFonts w:ascii="Consolas" w:hAnsi="Consolas" w:cs="Courier New"/>
          <w:color w:val="0033B3"/>
          <w:sz w:val="20"/>
          <w:szCs w:val="20"/>
          <w:lang w:val="en-US"/>
        </w:rPr>
        <w:t>androidx.constraintlayout.widget.ConstraintLayout</w:t>
      </w:r>
      <w:proofErr w:type="spellEnd"/>
      <w:r w:rsidRPr="002F2200">
        <w:rPr>
          <w:rFonts w:ascii="Consolas" w:hAnsi="Consolas" w:cs="Courier New"/>
          <w:color w:val="080808"/>
          <w:sz w:val="20"/>
          <w:szCs w:val="20"/>
          <w:lang w:val="en-US"/>
        </w:rPr>
        <w:t>&gt;</w:t>
      </w:r>
    </w:p>
    <w:p w14:paraId="23B0796B" w14:textId="442EB95D" w:rsidR="00641EEC" w:rsidRPr="002F2200" w:rsidRDefault="002F2200" w:rsidP="002F2200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br w:type="page"/>
      </w:r>
    </w:p>
    <w:p w14:paraId="3D71C2F9" w14:textId="77777777" w:rsidR="00F31298" w:rsidRPr="00F31298" w:rsidRDefault="00F31298" w:rsidP="00F312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uk-UA"/>
        </w:rPr>
      </w:pPr>
    </w:p>
    <w:p w14:paraId="6C57344A" w14:textId="1A637FFC" w:rsidR="00F31298" w:rsidRDefault="00F31298" w:rsidP="002F2200">
      <w:pPr>
        <w:pStyle w:val="MainCaption"/>
        <w:jc w:val="center"/>
        <w:rPr>
          <w:i w:val="0"/>
          <w:lang w:val="uk-UA"/>
        </w:rPr>
      </w:pPr>
      <w:r w:rsidRPr="00F31298">
        <w:rPr>
          <w:i w:val="0"/>
          <w:lang w:val="uk-UA"/>
        </w:rPr>
        <w:t>Приклад роботи програми:</w:t>
      </w:r>
    </w:p>
    <w:p w14:paraId="7631A376" w14:textId="77777777" w:rsidR="002F2200" w:rsidRPr="00F31298" w:rsidRDefault="002F2200" w:rsidP="002F2200">
      <w:pPr>
        <w:pStyle w:val="MainCaption"/>
        <w:jc w:val="center"/>
        <w:rPr>
          <w:i w:val="0"/>
          <w:lang w:val="uk-UA"/>
        </w:rPr>
      </w:pPr>
    </w:p>
    <w:p w14:paraId="687DEF2B" w14:textId="7C7C442C" w:rsidR="00F31298" w:rsidRDefault="00362B58" w:rsidP="00F31298">
      <w:pPr>
        <w:pStyle w:val="MainCaption"/>
        <w:jc w:val="center"/>
        <w:rPr>
          <w:b w:val="0"/>
          <w:bCs/>
          <w:i w:val="0"/>
          <w:iCs w:val="0"/>
        </w:rPr>
      </w:pPr>
      <w:r>
        <w:rPr>
          <w:noProof/>
        </w:rPr>
        <w:drawing>
          <wp:inline distT="0" distB="0" distL="0" distR="0" wp14:anchorId="46504FA2" wp14:editId="2D2ED240">
            <wp:extent cx="3497580" cy="5977902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9074" cy="59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413A" w14:textId="4CE8CC3C" w:rsidR="00F31298" w:rsidRPr="00693D6E" w:rsidRDefault="00F31298" w:rsidP="00F31298">
      <w:pPr>
        <w:pStyle w:val="MainCaption"/>
        <w:jc w:val="center"/>
        <w:rPr>
          <w:b w:val="0"/>
          <w:bCs/>
          <w:i w:val="0"/>
          <w:iCs w:val="0"/>
          <w:lang w:val="uk-UA"/>
        </w:rPr>
      </w:pPr>
      <w:r>
        <w:rPr>
          <w:b w:val="0"/>
          <w:bCs/>
          <w:i w:val="0"/>
          <w:iCs w:val="0"/>
        </w:rPr>
        <w:t xml:space="preserve">Рисунок </w:t>
      </w:r>
      <w:r w:rsidR="002F2200">
        <w:rPr>
          <w:b w:val="0"/>
          <w:bCs/>
          <w:i w:val="0"/>
          <w:iCs w:val="0"/>
          <w:lang w:val="en-US"/>
        </w:rPr>
        <w:t>1</w:t>
      </w:r>
      <w:r>
        <w:rPr>
          <w:b w:val="0"/>
          <w:bCs/>
          <w:i w:val="0"/>
          <w:iCs w:val="0"/>
        </w:rPr>
        <w:t xml:space="preserve"> – </w:t>
      </w:r>
      <w:r w:rsidR="00BC3506">
        <w:rPr>
          <w:b w:val="0"/>
          <w:bCs/>
          <w:i w:val="0"/>
          <w:iCs w:val="0"/>
          <w:lang w:val="uk-UA"/>
        </w:rPr>
        <w:t>Початкове вікно програми</w:t>
      </w:r>
    </w:p>
    <w:p w14:paraId="75BA8A52" w14:textId="4CD935A2" w:rsidR="00BC3506" w:rsidRDefault="00362B58" w:rsidP="00BC3506">
      <w:pPr>
        <w:pStyle w:val="MainCaption"/>
        <w:jc w:val="center"/>
        <w:rPr>
          <w:b w:val="0"/>
          <w:bCs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B6656" wp14:editId="57C2C1C8">
            <wp:extent cx="3944170" cy="6758940"/>
            <wp:effectExtent l="0" t="0" r="0" b="381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1311" cy="677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5537" w14:textId="6F83BD41" w:rsidR="00BC3506" w:rsidRPr="00362B58" w:rsidRDefault="00BC3506" w:rsidP="00362B58">
      <w:pPr>
        <w:pStyle w:val="MainCaption"/>
        <w:jc w:val="center"/>
        <w:rPr>
          <w:b w:val="0"/>
          <w:bCs/>
          <w:i w:val="0"/>
          <w:iCs w:val="0"/>
        </w:rPr>
      </w:pPr>
      <w:r>
        <w:rPr>
          <w:b w:val="0"/>
          <w:bCs/>
          <w:i w:val="0"/>
          <w:iCs w:val="0"/>
        </w:rPr>
        <w:t xml:space="preserve">Рисунок </w:t>
      </w:r>
      <w:r w:rsidR="00362B58">
        <w:rPr>
          <w:b w:val="0"/>
          <w:bCs/>
          <w:i w:val="0"/>
          <w:iCs w:val="0"/>
          <w:lang w:val="uk-UA"/>
        </w:rPr>
        <w:t>2</w:t>
      </w:r>
      <w:r>
        <w:rPr>
          <w:b w:val="0"/>
          <w:bCs/>
          <w:i w:val="0"/>
          <w:iCs w:val="0"/>
        </w:rPr>
        <w:t xml:space="preserve"> – </w:t>
      </w:r>
      <w:r>
        <w:rPr>
          <w:b w:val="0"/>
          <w:bCs/>
          <w:i w:val="0"/>
          <w:iCs w:val="0"/>
          <w:lang w:val="uk-UA"/>
        </w:rPr>
        <w:t xml:space="preserve">Вибрано фільтр «Показувати </w:t>
      </w:r>
      <w:r w:rsidR="00362B58">
        <w:rPr>
          <w:b w:val="0"/>
          <w:bCs/>
          <w:i w:val="0"/>
          <w:iCs w:val="0"/>
          <w:lang w:val="uk-UA"/>
        </w:rPr>
        <w:t>товари яких немає в наявності</w:t>
      </w:r>
      <w:r>
        <w:rPr>
          <w:b w:val="0"/>
          <w:bCs/>
          <w:i w:val="0"/>
          <w:iCs w:val="0"/>
          <w:lang w:val="uk-UA"/>
        </w:rPr>
        <w:t>»</w:t>
      </w:r>
    </w:p>
    <w:p w14:paraId="04F19BAA" w14:textId="5E482FD6" w:rsidR="00BC3506" w:rsidRDefault="00362B58" w:rsidP="00BC3506">
      <w:pPr>
        <w:pStyle w:val="MainCaption"/>
        <w:jc w:val="center"/>
        <w:rPr>
          <w:b w:val="0"/>
          <w:bCs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26008A0" wp14:editId="64FCE294">
            <wp:extent cx="3855720" cy="6580594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0157" cy="658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69F3" w14:textId="5C99BE3B" w:rsidR="00BC3506" w:rsidRPr="00693D6E" w:rsidRDefault="00BC3506" w:rsidP="00BC3506">
      <w:pPr>
        <w:pStyle w:val="MainCaption"/>
        <w:jc w:val="center"/>
        <w:rPr>
          <w:b w:val="0"/>
          <w:bCs/>
          <w:i w:val="0"/>
          <w:iCs w:val="0"/>
          <w:lang w:val="uk-UA"/>
        </w:rPr>
      </w:pPr>
      <w:r>
        <w:rPr>
          <w:b w:val="0"/>
          <w:bCs/>
          <w:i w:val="0"/>
          <w:iCs w:val="0"/>
        </w:rPr>
        <w:t xml:space="preserve">Рисунок </w:t>
      </w:r>
      <w:r w:rsidR="00362B58">
        <w:rPr>
          <w:b w:val="0"/>
          <w:bCs/>
          <w:i w:val="0"/>
          <w:iCs w:val="0"/>
          <w:lang w:val="uk-UA"/>
        </w:rPr>
        <w:t>3</w:t>
      </w:r>
      <w:r>
        <w:rPr>
          <w:b w:val="0"/>
          <w:bCs/>
          <w:i w:val="0"/>
          <w:iCs w:val="0"/>
        </w:rPr>
        <w:t xml:space="preserve"> – </w:t>
      </w:r>
      <w:r w:rsidR="00362B58">
        <w:rPr>
          <w:b w:val="0"/>
          <w:bCs/>
          <w:i w:val="0"/>
          <w:iCs w:val="0"/>
          <w:lang w:val="uk-UA"/>
        </w:rPr>
        <w:t>Результат фільтрування</w:t>
      </w:r>
    </w:p>
    <w:p w14:paraId="4397174C" w14:textId="0E994685" w:rsidR="00BC3506" w:rsidRDefault="00362B58" w:rsidP="00BC3506">
      <w:pPr>
        <w:pStyle w:val="MainCaption"/>
        <w:jc w:val="center"/>
        <w:rPr>
          <w:b w:val="0"/>
          <w:bCs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2933084D" wp14:editId="23BEFBAC">
            <wp:extent cx="3848100" cy="6507101"/>
            <wp:effectExtent l="0" t="0" r="0" b="825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9611" cy="650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EE46" w14:textId="150F27CF" w:rsidR="00362B58" w:rsidRPr="00693D6E" w:rsidRDefault="00362B58" w:rsidP="00362B58">
      <w:pPr>
        <w:pStyle w:val="MainCaption"/>
        <w:jc w:val="center"/>
        <w:rPr>
          <w:b w:val="0"/>
          <w:bCs/>
          <w:i w:val="0"/>
          <w:iCs w:val="0"/>
          <w:lang w:val="uk-UA"/>
        </w:rPr>
      </w:pPr>
      <w:r>
        <w:rPr>
          <w:b w:val="0"/>
          <w:bCs/>
          <w:i w:val="0"/>
          <w:iCs w:val="0"/>
        </w:rPr>
        <w:t xml:space="preserve">Рисунок </w:t>
      </w:r>
      <w:r>
        <w:rPr>
          <w:b w:val="0"/>
          <w:bCs/>
          <w:i w:val="0"/>
          <w:iCs w:val="0"/>
          <w:lang w:val="uk-UA"/>
        </w:rPr>
        <w:t>4</w:t>
      </w:r>
      <w:r>
        <w:rPr>
          <w:b w:val="0"/>
          <w:bCs/>
          <w:i w:val="0"/>
          <w:iCs w:val="0"/>
        </w:rPr>
        <w:t xml:space="preserve"> – </w:t>
      </w:r>
      <w:r>
        <w:rPr>
          <w:b w:val="0"/>
          <w:bCs/>
          <w:i w:val="0"/>
          <w:iCs w:val="0"/>
          <w:lang w:val="uk-UA"/>
        </w:rPr>
        <w:t>Вікно створення товару</w:t>
      </w:r>
    </w:p>
    <w:p w14:paraId="481B7698" w14:textId="00E20323" w:rsidR="00BC3506" w:rsidRDefault="00362B58" w:rsidP="00362B58">
      <w:pPr>
        <w:pStyle w:val="MainCaption"/>
        <w:jc w:val="center"/>
        <w:rPr>
          <w:b w:val="0"/>
          <w:bCs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1B9AF2B" wp14:editId="796BBA68">
            <wp:extent cx="3939540" cy="6714848"/>
            <wp:effectExtent l="0" t="0" r="381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1285" cy="671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7CF5" w14:textId="1672082E" w:rsidR="00BC3506" w:rsidRPr="00693D6E" w:rsidRDefault="00BC3506" w:rsidP="00BC3506">
      <w:pPr>
        <w:pStyle w:val="MainCaption"/>
        <w:jc w:val="center"/>
        <w:rPr>
          <w:b w:val="0"/>
          <w:bCs/>
          <w:i w:val="0"/>
          <w:iCs w:val="0"/>
          <w:lang w:val="uk-UA"/>
        </w:rPr>
      </w:pPr>
      <w:r>
        <w:rPr>
          <w:b w:val="0"/>
          <w:bCs/>
          <w:i w:val="0"/>
          <w:iCs w:val="0"/>
        </w:rPr>
        <w:t xml:space="preserve">Рисунок </w:t>
      </w:r>
      <w:r w:rsidR="00362B58">
        <w:rPr>
          <w:b w:val="0"/>
          <w:bCs/>
          <w:i w:val="0"/>
          <w:iCs w:val="0"/>
          <w:lang w:val="uk-UA"/>
        </w:rPr>
        <w:t>5</w:t>
      </w:r>
      <w:r>
        <w:rPr>
          <w:b w:val="0"/>
          <w:bCs/>
          <w:i w:val="0"/>
          <w:iCs w:val="0"/>
        </w:rPr>
        <w:t xml:space="preserve">– </w:t>
      </w:r>
      <w:r w:rsidR="00362B58">
        <w:rPr>
          <w:b w:val="0"/>
          <w:bCs/>
          <w:i w:val="0"/>
          <w:iCs w:val="0"/>
          <w:lang w:val="uk-UA"/>
        </w:rPr>
        <w:t>Вікно редагування товару</w:t>
      </w:r>
    </w:p>
    <w:p w14:paraId="6E1C762F" w14:textId="77777777" w:rsidR="00F31298" w:rsidRDefault="00F31298" w:rsidP="00693D6E">
      <w:pPr>
        <w:pStyle w:val="MainCaption"/>
        <w:rPr>
          <w:lang w:val="uk-UA"/>
        </w:rPr>
      </w:pPr>
    </w:p>
    <w:p w14:paraId="0FE5FAE9" w14:textId="77777777" w:rsidR="008E72FF" w:rsidRPr="00B82BB7" w:rsidRDefault="008E72FF" w:rsidP="00F761E8">
      <w:pPr>
        <w:spacing w:line="360" w:lineRule="auto"/>
        <w:jc w:val="center"/>
        <w:rPr>
          <w:sz w:val="28"/>
          <w:szCs w:val="28"/>
        </w:rPr>
      </w:pPr>
    </w:p>
    <w:p w14:paraId="4C206ADC" w14:textId="3241C524" w:rsidR="00226D3D" w:rsidRPr="00362B58" w:rsidRDefault="0052440C" w:rsidP="00362B58">
      <w:pPr>
        <w:ind w:left="851"/>
        <w:jc w:val="both"/>
        <w:rPr>
          <w:sz w:val="28"/>
          <w:szCs w:val="28"/>
          <w:u w:val="single"/>
        </w:rPr>
        <w:sectPr w:rsidR="00226D3D" w:rsidRPr="00362B58" w:rsidSect="00D627F5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6" w:h="16838"/>
          <w:pgMar w:top="899" w:right="746" w:bottom="1618" w:left="1797" w:header="709" w:footer="709" w:gutter="0"/>
          <w:cols w:space="708"/>
          <w:titlePg/>
          <w:docGrid w:linePitch="360"/>
        </w:sectPr>
      </w:pPr>
      <w:r w:rsidRPr="009F161E">
        <w:rPr>
          <w:b/>
          <w:sz w:val="28"/>
          <w:szCs w:val="28"/>
        </w:rPr>
        <w:t>Висновки</w:t>
      </w:r>
      <w:r w:rsidRPr="009F161E">
        <w:rPr>
          <w:b/>
          <w:i/>
          <w:iCs/>
          <w:sz w:val="28"/>
          <w:szCs w:val="28"/>
        </w:rPr>
        <w:t>:</w:t>
      </w:r>
      <w:r w:rsidR="008E72FF" w:rsidRPr="009F161E">
        <w:rPr>
          <w:i/>
          <w:iCs/>
          <w:sz w:val="28"/>
          <w:szCs w:val="28"/>
        </w:rPr>
        <w:t xml:space="preserve"> </w:t>
      </w:r>
      <w:r w:rsidR="009F161E" w:rsidRPr="00362B58">
        <w:rPr>
          <w:sz w:val="28"/>
          <w:szCs w:val="28"/>
          <w:u w:val="single"/>
        </w:rPr>
        <w:t>Я ознайомився із інтерфейсом середовища розробки програмного забезпечення, вивчив структури проекту, навчився створювати власні структури даних та використовувати їх у мобільних додатках, створювати інтерфейси для мобільних додатків та використовувати додаткові ресурси та можливості пристрою</w:t>
      </w:r>
      <w:r w:rsidR="00362B58">
        <w:rPr>
          <w:sz w:val="28"/>
          <w:szCs w:val="28"/>
          <w:u w:val="single"/>
        </w:rPr>
        <w:t>.</w:t>
      </w:r>
    </w:p>
    <w:p w14:paraId="12B061A0" w14:textId="77777777" w:rsidR="002D577D" w:rsidRDefault="002D577D" w:rsidP="00813522">
      <w:pPr>
        <w:rPr>
          <w:sz w:val="28"/>
          <w:szCs w:val="28"/>
        </w:rPr>
      </w:pPr>
    </w:p>
    <w:sectPr w:rsidR="002D577D" w:rsidSect="00D627F5">
      <w:headerReference w:type="first" r:id="rId26"/>
      <w:footerReference w:type="first" r:id="rId27"/>
      <w:type w:val="continuous"/>
      <w:pgSz w:w="11906" w:h="16838"/>
      <w:pgMar w:top="39" w:right="748" w:bottom="1616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9E5F76" w14:textId="77777777" w:rsidR="007767CA" w:rsidRDefault="007767CA">
      <w:r>
        <w:separator/>
      </w:r>
    </w:p>
  </w:endnote>
  <w:endnote w:type="continuationSeparator" w:id="0">
    <w:p w14:paraId="51749333" w14:textId="77777777" w:rsidR="007767CA" w:rsidRDefault="007767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ont406">
    <w:panose1 w:val="00000000000000000000"/>
    <w:charset w:val="00"/>
    <w:family w:val="auto"/>
    <w:notTrueType/>
    <w:pitch w:val="default"/>
    <w:sig w:usb0="02120000" w:usb1="A38E05BF" w:usb2="843D05BF" w:usb3="84AC1BAA" w:csb0="4E520002" w:csb1="016F17C7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796E0" w14:textId="77777777" w:rsidR="002F2200" w:rsidRDefault="002F2200">
    <w:pPr>
      <w:pStyle w:val="a9"/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1C5129E3" wp14:editId="70C0A15C">
              <wp:simplePos x="0" y="0"/>
              <wp:positionH relativeFrom="column">
                <wp:posOffset>1983105</wp:posOffset>
              </wp:positionH>
              <wp:positionV relativeFrom="paragraph">
                <wp:posOffset>-183515</wp:posOffset>
              </wp:positionV>
              <wp:extent cx="3718560" cy="487045"/>
              <wp:effectExtent l="0" t="0" r="0" b="8255"/>
              <wp:wrapNone/>
              <wp:docPr id="5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8560" cy="4870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7FA0AD" w14:textId="3EE15B28" w:rsidR="002F2200" w:rsidRPr="00614D92" w:rsidRDefault="002F2200" w:rsidP="000F16E4">
                          <w:pPr>
                            <w:pStyle w:val="ab"/>
                            <w:spacing w:before="120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ru-RU"/>
                            </w:rPr>
                            <w:t>НП</w:t>
                          </w:r>
                          <w:r w:rsidRPr="009F704C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</w:rPr>
                            <w:t>ПО14.ПІ</w:t>
                          </w:r>
                          <w:r w:rsidRPr="009F704C">
                            <w:rPr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sz w:val="32"/>
                              <w:szCs w:val="32"/>
                            </w:rPr>
                            <w:t>81</w:t>
                          </w:r>
                          <w:r w:rsidRPr="009F704C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</w:rPr>
                            <w:t>0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  <w:r>
                            <w:rPr>
                              <w:sz w:val="32"/>
                              <w:szCs w:val="32"/>
                            </w:rPr>
                            <w:t>.05</w:t>
                          </w:r>
                        </w:p>
                        <w:p w14:paraId="6D4E6AF6" w14:textId="31E87859" w:rsidR="002F2200" w:rsidRPr="007E30E0" w:rsidRDefault="002F2200" w:rsidP="000E35BC">
                          <w:pPr>
                            <w:pStyle w:val="ab"/>
                            <w:spacing w:before="120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5129E3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48" type="#_x0000_t202" style="position:absolute;margin-left:156.15pt;margin-top:-14.45pt;width:292.8pt;height:38.3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" stroked="f">
              <v:textbox>
                <w:txbxContent>
                  <w:p w14:paraId="5E7FA0AD" w14:textId="3EE15B28" w:rsidR="002F2200" w:rsidRPr="00614D92" w:rsidRDefault="002F2200" w:rsidP="000F16E4">
                    <w:pPr>
                      <w:pStyle w:val="ab"/>
                      <w:spacing w:before="120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  <w:lang w:val="ru-RU"/>
                      </w:rPr>
                      <w:t>НП</w:t>
                    </w:r>
                    <w:r w:rsidRPr="009F704C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</w:rPr>
                      <w:t>ПО14.ПІ</w:t>
                    </w:r>
                    <w:r w:rsidRPr="009F704C">
                      <w:rPr>
                        <w:sz w:val="32"/>
                        <w:szCs w:val="32"/>
                      </w:rPr>
                      <w:t>1</w:t>
                    </w:r>
                    <w:r>
                      <w:rPr>
                        <w:sz w:val="32"/>
                        <w:szCs w:val="32"/>
                      </w:rPr>
                      <w:t>81</w:t>
                    </w:r>
                    <w:r w:rsidRPr="009F704C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</w:rPr>
                      <w:t>0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4</w:t>
                    </w:r>
                    <w:r>
                      <w:rPr>
                        <w:sz w:val="32"/>
                        <w:szCs w:val="32"/>
                      </w:rPr>
                      <w:t>.05</w:t>
                    </w:r>
                  </w:p>
                  <w:p w14:paraId="6D4E6AF6" w14:textId="31E87859" w:rsidR="002F2200" w:rsidRPr="007E30E0" w:rsidRDefault="002F2200" w:rsidP="000E35BC">
                    <w:pPr>
                      <w:pStyle w:val="ab"/>
                      <w:spacing w:before="120"/>
                      <w:rPr>
                        <w:sz w:val="32"/>
                        <w:szCs w:val="32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8FB3398" wp14:editId="47F71AB8">
              <wp:simplePos x="0" y="0"/>
              <wp:positionH relativeFrom="column">
                <wp:posOffset>5770643</wp:posOffset>
              </wp:positionH>
              <wp:positionV relativeFrom="paragraph">
                <wp:posOffset>33051</wp:posOffset>
              </wp:positionV>
              <wp:extent cx="365760" cy="310270"/>
              <wp:effectExtent l="0" t="0" r="0" b="0"/>
              <wp:wrapNone/>
              <wp:docPr id="3" name="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5760" cy="3102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E68A6A7" w14:textId="77777777" w:rsidR="002F2200" w:rsidRPr="003A6CAB" w:rsidRDefault="002F2200" w:rsidP="00E74CCA">
                          <w:pPr>
                            <w:jc w:val="center"/>
                            <w:rPr>
                              <w:rFonts w:asciiTheme="minorHAnsi" w:hAnsiTheme="minorHAnsi" w:cstheme="minorHAnsi"/>
                              <w:i/>
                              <w:iCs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FB3398" id="Поле 3" o:spid="_x0000_s1049" type="#_x0000_t202" style="position:absolute;margin-left:454.4pt;margin-top:2.6pt;width:28.8pt;height:24.4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" filled="f" stroked="f" strokeweight=".5pt">
              <v:textbox>
                <w:txbxContent>
                  <w:p w14:paraId="2E68A6A7" w14:textId="77777777" w:rsidR="002F2200" w:rsidRPr="003A6CAB" w:rsidRDefault="002F2200" w:rsidP="00E74CCA">
                    <w:pPr>
                      <w:jc w:val="center"/>
                      <w:rPr>
                        <w:rFonts w:asciiTheme="minorHAnsi" w:hAnsiTheme="minorHAnsi" w:cstheme="minorHAnsi"/>
                        <w:i/>
                        <w:iCs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82A2F7" w14:textId="6613DA00" w:rsidR="002F2200" w:rsidRDefault="002F2200">
    <w:pPr>
      <w:pStyle w:val="a9"/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74112" behindDoc="0" locked="0" layoutInCell="1" allowOverlap="1" wp14:anchorId="4ACDB2B1" wp14:editId="341FE0F2">
              <wp:simplePos x="0" y="0"/>
              <wp:positionH relativeFrom="column">
                <wp:posOffset>1965520</wp:posOffset>
              </wp:positionH>
              <wp:positionV relativeFrom="paragraph">
                <wp:posOffset>-354086</wp:posOffset>
              </wp:positionV>
              <wp:extent cx="2238375" cy="604716"/>
              <wp:effectExtent l="0" t="0" r="9525" b="5080"/>
              <wp:wrapNone/>
              <wp:docPr id="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38375" cy="604716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618F64" w14:textId="640E3DDC" w:rsidR="002F2200" w:rsidRPr="005E5D0A" w:rsidRDefault="002F2200" w:rsidP="00336D42">
                          <w:pPr>
                            <w:pStyle w:val="ab"/>
                            <w:spacing w:before="120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 xml:space="preserve">Розробка мобільних додатків під ОС </w:t>
                          </w:r>
                          <w:r>
                            <w:rPr>
                              <w:rFonts w:eastAsia="Calibri"/>
                              <w:sz w:val="28"/>
                              <w:szCs w:val="28"/>
                              <w:lang w:val="en-US"/>
                            </w:rPr>
                            <w:t>Android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CDB2B1" id="_x0000_t202" coordsize="21600,21600" o:spt="202" path="m,l,21600r21600,l21600,xe">
              <v:stroke joinstyle="miter"/>
              <v:path gradientshapeok="t" o:connecttype="rect"/>
            </v:shapetype>
            <v:shape id="_x0000_s1092" type="#_x0000_t202" style="position:absolute;margin-left:154.75pt;margin-top:-27.9pt;width:176.25pt;height:47.6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" stroked="f">
              <v:textbox>
                <w:txbxContent>
                  <w:p w14:paraId="7E618F64" w14:textId="640E3DDC" w:rsidR="002F2200" w:rsidRPr="005E5D0A" w:rsidRDefault="002F2200" w:rsidP="00336D42">
                    <w:pPr>
                      <w:pStyle w:val="ab"/>
                      <w:spacing w:before="120"/>
                      <w:rPr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eastAsia="Calibri"/>
                        <w:sz w:val="28"/>
                        <w:szCs w:val="28"/>
                      </w:rPr>
                      <w:t xml:space="preserve">Розробка мобільних додатків під ОС </w:t>
                    </w:r>
                    <w:r>
                      <w:rPr>
                        <w:rFonts w:eastAsia="Calibri"/>
                        <w:sz w:val="28"/>
                        <w:szCs w:val="28"/>
                        <w:lang w:val="en-US"/>
                      </w:rPr>
                      <w:t>Android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uk-UA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299F7E0" wp14:editId="27C72C23">
              <wp:simplePos x="0" y="0"/>
              <wp:positionH relativeFrom="column">
                <wp:posOffset>123825</wp:posOffset>
              </wp:positionH>
              <wp:positionV relativeFrom="paragraph">
                <wp:posOffset>-463550</wp:posOffset>
              </wp:positionV>
              <wp:extent cx="808990" cy="164465"/>
              <wp:effectExtent l="0" t="0" r="10160" b="6985"/>
              <wp:wrapNone/>
              <wp:docPr id="69" name="Text Box 3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899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B6D3F7" w14:textId="4369F3BC" w:rsidR="002F2200" w:rsidRPr="007A060C" w:rsidRDefault="002F2200" w:rsidP="005C223F">
                          <w:pPr>
                            <w:rPr>
                              <w:rFonts w:asciiTheme="minorHAnsi" w:hAnsiTheme="minorHAnsi" w:cstheme="minorHAnsi"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i/>
                              <w:iCs/>
                              <w:sz w:val="16"/>
                              <w:szCs w:val="16"/>
                            </w:rPr>
                            <w:t>Бортник В.В.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99F7E0" id="Text Box 332" o:spid="_x0000_s1093" type="#_x0000_t202" style="position:absolute;margin-left:9.75pt;margin-top:-36.5pt;width:63.7pt;height:12.9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" filled="f" stroked="f">
              <v:textbox inset="0,0,0,0">
                <w:txbxContent>
                  <w:p w14:paraId="58B6D3F7" w14:textId="4369F3BC" w:rsidR="002F2200" w:rsidRPr="007A060C" w:rsidRDefault="002F2200" w:rsidP="005C223F">
                    <w:pPr>
                      <w:rPr>
                        <w:rFonts w:asciiTheme="minorHAnsi" w:hAnsiTheme="minorHAnsi" w:cstheme="minorHAnsi"/>
                        <w:i/>
                        <w:iCs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 w:cstheme="minorHAnsi"/>
                        <w:i/>
                        <w:iCs/>
                        <w:sz w:val="16"/>
                        <w:szCs w:val="16"/>
                      </w:rPr>
                      <w:t>Бортник В.В.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uk-UA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EF4F370" wp14:editId="6EEB0114">
              <wp:simplePos x="0" y="0"/>
              <wp:positionH relativeFrom="column">
                <wp:posOffset>108585</wp:posOffset>
              </wp:positionH>
              <wp:positionV relativeFrom="paragraph">
                <wp:posOffset>-290195</wp:posOffset>
              </wp:positionV>
              <wp:extent cx="929640" cy="182880"/>
              <wp:effectExtent l="0" t="0" r="3810" b="7620"/>
              <wp:wrapNone/>
              <wp:docPr id="70" name="Text Box 3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964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FBB437" w14:textId="45458BB3" w:rsidR="002F2200" w:rsidRPr="007A060C" w:rsidRDefault="002F2200" w:rsidP="005C223F">
                          <w:pPr>
                            <w:rPr>
                              <w:rFonts w:asciiTheme="minorHAnsi" w:hAnsiTheme="minorHAnsi" w:cstheme="minorHAnsi"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i/>
                              <w:iCs/>
                              <w:sz w:val="16"/>
                              <w:szCs w:val="16"/>
                            </w:rPr>
                            <w:t>Задніпровський</w:t>
                          </w:r>
                          <w:r w:rsidRPr="007A060C">
                            <w:rPr>
                              <w:rFonts w:asciiTheme="minorHAnsi" w:hAnsiTheme="minorHAnsi" w:cstheme="minorHAnsi"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Theme="minorHAnsi" w:hAnsiTheme="minorHAnsi" w:cstheme="minorHAnsi"/>
                              <w:i/>
                              <w:iCs/>
                              <w:sz w:val="16"/>
                              <w:szCs w:val="16"/>
                            </w:rPr>
                            <w:t>В Г</w:t>
                          </w:r>
                          <w:r w:rsidRPr="007A060C">
                            <w:rPr>
                              <w:rFonts w:asciiTheme="minorHAnsi" w:hAnsiTheme="minorHAnsi" w:cstheme="minorHAnsi"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F4F370" id="Text Box 331" o:spid="_x0000_s1094" type="#_x0000_t202" style="position:absolute;margin-left:8.55pt;margin-top:-22.85pt;width:73.2pt;height:14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" filled="f" stroked="f">
              <v:textbox inset="0,0,0,0">
                <w:txbxContent>
                  <w:p w14:paraId="72FBB437" w14:textId="45458BB3" w:rsidR="002F2200" w:rsidRPr="007A060C" w:rsidRDefault="002F2200" w:rsidP="005C223F">
                    <w:pPr>
                      <w:rPr>
                        <w:rFonts w:asciiTheme="minorHAnsi" w:hAnsiTheme="minorHAnsi" w:cstheme="minorHAnsi"/>
                        <w:i/>
                        <w:iCs/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 w:cstheme="minorHAnsi"/>
                        <w:i/>
                        <w:iCs/>
                        <w:sz w:val="16"/>
                        <w:szCs w:val="16"/>
                      </w:rPr>
                      <w:t>Задніпровський</w:t>
                    </w:r>
                    <w:r w:rsidRPr="007A060C">
                      <w:rPr>
                        <w:rFonts w:asciiTheme="minorHAnsi" w:hAnsiTheme="minorHAnsi" w:cstheme="minorHAnsi"/>
                        <w:i/>
                        <w:iCs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Theme="minorHAnsi" w:hAnsiTheme="minorHAnsi" w:cstheme="minorHAnsi"/>
                        <w:i/>
                        <w:iCs/>
                        <w:sz w:val="16"/>
                        <w:szCs w:val="16"/>
                      </w:rPr>
                      <w:t>В Г</w:t>
                    </w:r>
                    <w:r w:rsidRPr="007A060C">
                      <w:rPr>
                        <w:rFonts w:asciiTheme="minorHAnsi" w:hAnsiTheme="minorHAnsi" w:cstheme="minorHAnsi"/>
                        <w:i/>
                        <w:iCs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38BB5F88" wp14:editId="074CBFD3">
              <wp:simplePos x="0" y="0"/>
              <wp:positionH relativeFrom="column">
                <wp:posOffset>4472940</wp:posOffset>
              </wp:positionH>
              <wp:positionV relativeFrom="paragraph">
                <wp:posOffset>-84455</wp:posOffset>
              </wp:positionV>
              <wp:extent cx="1567147" cy="377041"/>
              <wp:effectExtent l="0" t="0" r="0" b="4445"/>
              <wp:wrapNone/>
              <wp:docPr id="6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7147" cy="377041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7601E3" w14:textId="77777777" w:rsidR="002F2200" w:rsidRPr="005E1D76" w:rsidRDefault="002F2200" w:rsidP="00336D42">
                          <w:pPr>
                            <w:pStyle w:val="ab"/>
                            <w:spacing w:before="120"/>
                            <w:rPr>
                              <w:sz w:val="32"/>
                              <w:szCs w:val="32"/>
                            </w:rPr>
                          </w:pPr>
                          <w:r w:rsidRPr="005E1D76">
                            <w:rPr>
                              <w:sz w:val="32"/>
                              <w:szCs w:val="32"/>
                            </w:rPr>
                            <w:t>ХПК НУ «ЛП»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8BB5F88" id="_x0000_s1095" type="#_x0000_t202" style="position:absolute;margin-left:352.2pt;margin-top:-6.65pt;width:123.4pt;height:29.7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" stroked="f">
              <v:textbox>
                <w:txbxContent>
                  <w:p w14:paraId="0B7601E3" w14:textId="77777777" w:rsidR="002F2200" w:rsidRPr="005E1D76" w:rsidRDefault="002F2200" w:rsidP="00336D42">
                    <w:pPr>
                      <w:pStyle w:val="ab"/>
                      <w:spacing w:before="120"/>
                      <w:rPr>
                        <w:sz w:val="32"/>
                        <w:szCs w:val="32"/>
                      </w:rPr>
                    </w:pPr>
                    <w:r w:rsidRPr="005E1D76">
                      <w:rPr>
                        <w:sz w:val="32"/>
                        <w:szCs w:val="32"/>
                      </w:rPr>
                      <w:t>ХПК НУ «ЛП»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2667A5D8" wp14:editId="71521F0A">
              <wp:simplePos x="0" y="0"/>
              <wp:positionH relativeFrom="column">
                <wp:posOffset>1996440</wp:posOffset>
              </wp:positionH>
              <wp:positionV relativeFrom="paragraph">
                <wp:posOffset>-1013460</wp:posOffset>
              </wp:positionV>
              <wp:extent cx="3817620" cy="487045"/>
              <wp:effectExtent l="0" t="0" r="0" b="8255"/>
              <wp:wrapNone/>
              <wp:docPr id="4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7620" cy="4870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4F1E49" w14:textId="50383EB8" w:rsidR="002F2200" w:rsidRPr="00614D92" w:rsidRDefault="002F2200" w:rsidP="000E35BC">
                          <w:pPr>
                            <w:pStyle w:val="ab"/>
                            <w:spacing w:before="120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ru-RU"/>
                            </w:rPr>
                            <w:t>НП</w:t>
                          </w:r>
                          <w:r w:rsidRPr="009F704C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</w:rPr>
                            <w:t>ПО14.ПІ</w:t>
                          </w:r>
                          <w:r w:rsidRPr="009F704C">
                            <w:rPr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sz w:val="32"/>
                              <w:szCs w:val="32"/>
                            </w:rPr>
                            <w:t>81</w:t>
                          </w:r>
                          <w:r w:rsidRPr="009F704C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</w:rPr>
                            <w:t>0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  <w:r>
                            <w:rPr>
                              <w:sz w:val="32"/>
                              <w:szCs w:val="32"/>
                            </w:rPr>
                            <w:t>.05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667A5D8" id="_x0000_s1096" type="#_x0000_t202" style="position:absolute;margin-left:157.2pt;margin-top:-79.8pt;width:300.6pt;height:38.3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" stroked="f">
              <v:textbox>
                <w:txbxContent>
                  <w:p w14:paraId="4E4F1E49" w14:textId="50383EB8" w:rsidR="002F2200" w:rsidRPr="00614D92" w:rsidRDefault="002F2200" w:rsidP="000E35BC">
                    <w:pPr>
                      <w:pStyle w:val="ab"/>
                      <w:spacing w:before="120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  <w:lang w:val="ru-RU"/>
                      </w:rPr>
                      <w:t>НП</w:t>
                    </w:r>
                    <w:r w:rsidRPr="009F704C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</w:rPr>
                      <w:t>ПО14.ПІ</w:t>
                    </w:r>
                    <w:r w:rsidRPr="009F704C">
                      <w:rPr>
                        <w:sz w:val="32"/>
                        <w:szCs w:val="32"/>
                      </w:rPr>
                      <w:t>1</w:t>
                    </w:r>
                    <w:r>
                      <w:rPr>
                        <w:sz w:val="32"/>
                        <w:szCs w:val="32"/>
                      </w:rPr>
                      <w:t>81</w:t>
                    </w:r>
                    <w:r w:rsidRPr="009F704C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</w:rPr>
                      <w:t>0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4</w:t>
                    </w:r>
                    <w:r>
                      <w:rPr>
                        <w:sz w:val="32"/>
                        <w:szCs w:val="32"/>
                      </w:rPr>
                      <w:t>.05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67DBF16" wp14:editId="5118A3F4">
              <wp:simplePos x="0" y="0"/>
              <wp:positionH relativeFrom="column">
                <wp:posOffset>1259840</wp:posOffset>
              </wp:positionH>
              <wp:positionV relativeFrom="paragraph">
                <wp:posOffset>9794240</wp:posOffset>
              </wp:positionV>
              <wp:extent cx="819150" cy="164465"/>
              <wp:effectExtent l="0" t="0" r="0" b="0"/>
              <wp:wrapNone/>
              <wp:docPr id="23" name="Text Box 3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915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BA62B0" w14:textId="77777777" w:rsidR="002F2200" w:rsidRPr="00A17877" w:rsidRDefault="002F2200" w:rsidP="005C223F">
                          <w:pPr>
                            <w:rPr>
                              <w:sz w:val="20"/>
                            </w:rPr>
                          </w:pPr>
                          <w:r w:rsidRPr="00A17877">
                            <w:rPr>
                              <w:sz w:val="20"/>
                            </w:rPr>
                            <w:t>Гуменна В. 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7DBF16" id="_x0000_s1097" type="#_x0000_t202" style="position:absolute;margin-left:99.2pt;margin-top:771.2pt;width:64.5pt;height:12.9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" filled="f" stroked="f">
              <v:textbox inset="0,0,0,0">
                <w:txbxContent>
                  <w:p w14:paraId="42BA62B0" w14:textId="77777777" w:rsidR="002F2200" w:rsidRPr="00A17877" w:rsidRDefault="002F2200" w:rsidP="005C223F">
                    <w:pPr>
                      <w:rPr>
                        <w:sz w:val="20"/>
                      </w:rPr>
                    </w:pPr>
                    <w:r w:rsidRPr="00A17877">
                      <w:rPr>
                        <w:sz w:val="20"/>
                      </w:rPr>
                      <w:t>Гуменна В. В.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97DB6" w14:textId="77777777" w:rsidR="002F2200" w:rsidRDefault="002F2200">
    <w:pPr>
      <w:pStyle w:val="a9"/>
    </w:pPr>
    <w:r>
      <w:rPr>
        <w:noProof/>
        <w:sz w:val="20"/>
        <w:lang w:eastAsia="uk-UA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724D230D" wp14:editId="14469360">
              <wp:simplePos x="0" y="0"/>
              <wp:positionH relativeFrom="column">
                <wp:posOffset>1507490</wp:posOffset>
              </wp:positionH>
              <wp:positionV relativeFrom="paragraph">
                <wp:posOffset>-67945</wp:posOffset>
              </wp:positionV>
              <wp:extent cx="4301490" cy="273050"/>
              <wp:effectExtent l="0" t="0" r="0" b="0"/>
              <wp:wrapNone/>
              <wp:docPr id="264" name="Text Box 3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01490" cy="273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DC679E" w14:textId="77777777" w:rsidR="002F2200" w:rsidRDefault="002F2200" w:rsidP="00A00745">
                          <w:pPr>
                            <w:tabs>
                              <w:tab w:val="left" w:pos="1843"/>
                            </w:tabs>
                            <w:jc w:val="center"/>
                          </w:pPr>
                          <w:r>
                            <w:t>ЛР.2.01.ПІ.172.</w:t>
                          </w:r>
                          <w:r>
                            <w:sym w:font="Wingdings" w:char="F0A8"/>
                          </w:r>
                          <w:r>
                            <w:sym w:font="Wingdings" w:char="F0A8"/>
                          </w:r>
                          <w:r>
                            <w:t>.12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4D230D" id="_x0000_t202" coordsize="21600,21600" o:spt="202" path="m,l,21600r21600,l21600,xe">
              <v:stroke joinstyle="miter"/>
              <v:path gradientshapeok="t" o:connecttype="rect"/>
            </v:shapetype>
            <v:shape id="Text Box 333" o:spid="_x0000_s1120" type="#_x0000_t202" style="position:absolute;margin-left:118.7pt;margin-top:-5.35pt;width:338.7pt;height:21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" filled="f" stroked="f">
              <v:textbox inset="0,0,0,0">
                <w:txbxContent>
                  <w:p w14:paraId="01DC679E" w14:textId="77777777" w:rsidR="002F2200" w:rsidRDefault="002F2200" w:rsidP="00A00745">
                    <w:pPr>
                      <w:tabs>
                        <w:tab w:val="left" w:pos="1843"/>
                      </w:tabs>
                      <w:jc w:val="center"/>
                    </w:pPr>
                    <w:r>
                      <w:t>ЛР.2.01.ПІ.172.</w:t>
                    </w:r>
                    <w:r>
                      <w:sym w:font="Wingdings" w:char="F0A8"/>
                    </w:r>
                    <w:r>
                      <w:sym w:font="Wingdings" w:char="F0A8"/>
                    </w:r>
                    <w:r>
                      <w:t>.12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29081D8" wp14:editId="2CD22F9C">
              <wp:simplePos x="0" y="0"/>
              <wp:positionH relativeFrom="column">
                <wp:posOffset>1259840</wp:posOffset>
              </wp:positionH>
              <wp:positionV relativeFrom="paragraph">
                <wp:posOffset>9794240</wp:posOffset>
              </wp:positionV>
              <wp:extent cx="819150" cy="164465"/>
              <wp:effectExtent l="0" t="0" r="0" b="0"/>
              <wp:wrapNone/>
              <wp:docPr id="239" name="Text Box 3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915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052A53" w14:textId="77777777" w:rsidR="002F2200" w:rsidRPr="00A17877" w:rsidRDefault="002F2200" w:rsidP="005C223F">
                          <w:pPr>
                            <w:rPr>
                              <w:sz w:val="20"/>
                            </w:rPr>
                          </w:pPr>
                          <w:r w:rsidRPr="00A17877">
                            <w:rPr>
                              <w:sz w:val="20"/>
                            </w:rPr>
                            <w:t>Гуменна В. 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9081D8" id="_x0000_s1121" type="#_x0000_t202" style="position:absolute;margin-left:99.2pt;margin-top:771.2pt;width:64.5pt;height:12.9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" filled="f" stroked="f">
              <v:textbox inset="0,0,0,0">
                <w:txbxContent>
                  <w:p w14:paraId="64052A53" w14:textId="77777777" w:rsidR="002F2200" w:rsidRPr="00A17877" w:rsidRDefault="002F2200" w:rsidP="005C223F">
                    <w:pPr>
                      <w:rPr>
                        <w:sz w:val="20"/>
                      </w:rPr>
                    </w:pPr>
                    <w:r w:rsidRPr="00A17877">
                      <w:rPr>
                        <w:sz w:val="20"/>
                      </w:rPr>
                      <w:t>Гуменна В. В.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5CA2AB" w14:textId="77777777" w:rsidR="007767CA" w:rsidRDefault="007767CA">
      <w:r>
        <w:separator/>
      </w:r>
    </w:p>
  </w:footnote>
  <w:footnote w:type="continuationSeparator" w:id="0">
    <w:p w14:paraId="18EC59DF" w14:textId="77777777" w:rsidR="007767CA" w:rsidRDefault="007767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F3B15B" w14:textId="77777777" w:rsidR="002F2200" w:rsidRPr="00775DF0" w:rsidRDefault="002F2200">
    <w:pPr>
      <w:pStyle w:val="a8"/>
      <w:rPr>
        <w:lang w:val="en-US"/>
      </w:rPr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15104EC9" wp14:editId="2DAB365C">
              <wp:simplePos x="0" y="0"/>
              <wp:positionH relativeFrom="column">
                <wp:posOffset>-535305</wp:posOffset>
              </wp:positionH>
              <wp:positionV relativeFrom="paragraph">
                <wp:posOffset>-233045</wp:posOffset>
              </wp:positionV>
              <wp:extent cx="6671158" cy="10187305"/>
              <wp:effectExtent l="19050" t="19050" r="34925" b="23495"/>
              <wp:wrapNone/>
              <wp:docPr id="71" name="Group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158" cy="10187305"/>
                        <a:chOff x="1152" y="399"/>
                        <a:chExt cx="10386" cy="16043"/>
                      </a:xfrm>
                    </wpg:grpSpPr>
                    <wpg:grpSp>
                      <wpg:cNvPr id="72" name="Group 39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7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87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793C21" w14:textId="77777777" w:rsidR="002F2200" w:rsidRDefault="002F220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3A6CAB">
                              <w:rPr>
                                <w:rFonts w:asciiTheme="minorHAnsi" w:hAnsiTheme="minorHAnsi" w:cstheme="minorHAnsi"/>
                                <w:i/>
                                <w:iCs/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92918" w14:textId="77777777" w:rsidR="002F2200" w:rsidRDefault="002F220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9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A91E09" w14:textId="77777777" w:rsidR="002F2200" w:rsidRDefault="002F220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3A6CAB">
                              <w:rPr>
                                <w:rFonts w:asciiTheme="minorHAnsi" w:hAnsiTheme="minorHAnsi" w:cstheme="minorHAnsi"/>
                                <w:i/>
                                <w:iCs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90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4410" y="16169"/>
                          <a:ext cx="568" cy="2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6E65C" w14:textId="77777777" w:rsidR="002F2200" w:rsidRPr="003A6CAB" w:rsidRDefault="002F2200">
                            <w:pPr>
                              <w:rPr>
                                <w:rFonts w:asciiTheme="minorHAnsi" w:hAnsiTheme="minorHAnsi" w:cstheme="minorHAnsi"/>
                                <w:i/>
                                <w:iCs/>
                                <w:sz w:val="18"/>
                              </w:rPr>
                            </w:pPr>
                            <w:r w:rsidRPr="003A6CAB">
                              <w:rPr>
                                <w:rFonts w:asciiTheme="minorHAnsi" w:hAnsiTheme="minorHAnsi" w:cstheme="minorHAnsi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  <w:p w14:paraId="571FFFBB" w14:textId="77777777" w:rsidR="002F2200" w:rsidRDefault="002F220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91" name="Text Box 58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A747C0" w14:textId="77777777" w:rsidR="002F2200" w:rsidRDefault="002F220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3A6CAB">
                              <w:rPr>
                                <w:rFonts w:asciiTheme="minorHAnsi" w:hAnsiTheme="minorHAnsi" w:cstheme="minorHAnsi"/>
                                <w:i/>
                                <w:iCs/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2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026FF5" w14:textId="77777777" w:rsidR="002F2200" w:rsidRDefault="002F220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3A6CAB">
                              <w:rPr>
                                <w:rFonts w:asciiTheme="minorHAnsi" w:hAnsiTheme="minorHAnsi" w:cstheme="minorHAnsi"/>
                                <w:i/>
                                <w:iCs/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104EC9" id="Group 38" o:spid="_x0000_s1026" style="position:absolute;margin-left:-42.15pt;margin-top:-18.35pt;width:525.3pt;height:802.15pt;z-index:251654656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">
              <v:group id="Group 39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Rectangle 40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" strokeweight="2.25pt"/>
                <v:line id="Line 41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" strokeweight="2.25pt"/>
                <v:line id="Line 42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9hz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2wv8fok/QG5/AAAA//8DAFBLAQItABQABgAIAAAAIQDb4fbL7gAAAIUBAAATAAAAAAAAAAAA&#10;AAAAAAAAAABbQ29udGVudF9UeXBlc10ueG1sUEsBAi0AFAAGAAgAAAAhAFr0LFu/AAAAFQEAAAsA&#10;AAAAAAAAAAAAAAAAHwEAAF9yZWxzLy5yZWxzUEsBAi0AFAAGAAgAAAAhABgX2HPEAAAA2wAAAA8A&#10;AAAAAAAAAAAAAAAABwIAAGRycy9kb3ducmV2LnhtbFBLBQYAAAAAAwADALcAAAD4AgAAAAA=&#10;" strokeweight="2.25pt"/>
                <v:line id="Line 43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" strokeweight="2.25pt"/>
                <v:line id="Line 44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" strokeweight="2.25pt"/>
                <v:line id="Line 45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nft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7HxS/wBcv8LAAD//wMAUEsBAi0AFAAGAAgAAAAhANvh9svuAAAAhQEAABMAAAAAAAAAAAAAAAAA&#10;AAAAAFtDb250ZW50X1R5cGVzXS54bWxQSwECLQAUAAYACAAAACEAWvQsW78AAAAVAQAACwAAAAAA&#10;AAAAAAAAAAAfAQAAX3JlbHMvLnJlbHNQSwECLQAUAAYACAAAACEA9hZ37cAAAADbAAAADwAAAAAA&#10;AAAAAAAAAAAHAgAAZHJzL2Rvd25yZXYueG1sUEsFBgAAAAADAAMAtwAAAPQCAAAAAA==&#10;" strokeweight="2.25pt"/>
                <v:line id="Line 46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Ee1xgAAANs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mz3D9En+AnP8BAAD//wMAUEsBAi0AFAAGAAgAAAAhANvh9svuAAAAhQEAABMAAAAAAAAA&#10;AAAAAAAAAAAAAFtDb250ZW50X1R5cGVzXS54bWxQSwECLQAUAAYACAAAACEAWvQsW78AAAAVAQAA&#10;CwAAAAAAAAAAAAAAAAAfAQAAX3JlbHMvLnJlbHNQSwECLQAUAAYACAAAACEA98RHtcYAAADbAAAA&#10;DwAAAAAAAAAAAAAAAAAHAgAAZHJzL2Rvd25yZXYueG1sUEsFBgAAAAADAAMAtwAAAPoCAAAAAA==&#10;"/>
                <v:line id="Line 47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vM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" strokeweight="2.25pt"/>
                <v:line id="Line 48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"/>
                <v:line id="Line 49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"/>
                <v:line id="Line 50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/>
                <v:line id="Line 51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JgMxgAAANsAAAAPAAAAZHJzL2Rvd25yZXYueG1sRI9Ba8JA&#10;FITvgv9heYI33VhLkN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LBCYDMYAAADbAAAA&#10;DwAAAAAAAAAAAAAAAAAHAgAAZHJzL2Rvd25yZXYueG1sUEsFBgAAAAADAAMAtwAAAPoCAAAAAA==&#10;"/>
                <v:line id="Line 52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" strokeweight="2.25pt"/>
                <v:line id="Line 53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" stroked="f">
                <v:fill opacity="32896f"/>
                <v:textbox inset="0,0,0,0">
                  <w:txbxContent>
                    <w:p w14:paraId="16793C21" w14:textId="77777777" w:rsidR="002F2200" w:rsidRDefault="002F2200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3A6CAB">
                        <w:rPr>
                          <w:rFonts w:asciiTheme="minorHAnsi" w:hAnsiTheme="minorHAnsi" w:cstheme="minorHAnsi"/>
                          <w:i/>
                          <w:iCs/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55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" stroked="f">
                <v:fill opacity="32896f"/>
                <v:textbox inset="0,0,0,0">
                  <w:txbxContent>
                    <w:p w14:paraId="7D392918" w14:textId="77777777" w:rsidR="002F2200" w:rsidRDefault="002F2200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56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" stroked="f">
                <v:fill opacity="32896f"/>
                <v:textbox inset=".5mm,0,.5mm,.3mm">
                  <w:txbxContent>
                    <w:p w14:paraId="7FA91E09" w14:textId="77777777" w:rsidR="002F2200" w:rsidRDefault="002F2200">
                      <w:pPr>
                        <w:jc w:val="center"/>
                        <w:rPr>
                          <w:sz w:val="18"/>
                        </w:rPr>
                      </w:pPr>
                      <w:r w:rsidRPr="003A6CAB">
                        <w:rPr>
                          <w:rFonts w:asciiTheme="minorHAnsi" w:hAnsiTheme="minorHAnsi" w:cstheme="minorHAnsi"/>
                          <w:i/>
                          <w:iCs/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57" o:spid="_x0000_s1045" type="#_x0000_t202" style="position:absolute;left:4410;top:16169;width:568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" filled="f" stroked="f">
                <v:textbox inset=".5mm,0,.5mm,.3mm">
                  <w:txbxContent>
                    <w:p w14:paraId="0AE6E65C" w14:textId="77777777" w:rsidR="002F2200" w:rsidRPr="003A6CAB" w:rsidRDefault="002F2200">
                      <w:pPr>
                        <w:rPr>
                          <w:rFonts w:asciiTheme="minorHAnsi" w:hAnsiTheme="minorHAnsi" w:cstheme="minorHAnsi"/>
                          <w:i/>
                          <w:iCs/>
                          <w:sz w:val="18"/>
                        </w:rPr>
                      </w:pPr>
                      <w:r w:rsidRPr="003A6CAB">
                        <w:rPr>
                          <w:rFonts w:asciiTheme="minorHAnsi" w:hAnsiTheme="minorHAnsi" w:cstheme="minorHAnsi"/>
                          <w:i/>
                          <w:iCs/>
                          <w:sz w:val="18"/>
                        </w:rPr>
                        <w:t>Дата</w:t>
                      </w:r>
                    </w:p>
                    <w:p w14:paraId="571FFFBB" w14:textId="77777777" w:rsidR="002F2200" w:rsidRDefault="002F2200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58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" stroked="f">
                <v:fill opacity="32896f"/>
                <v:textbox inset="0,0,0,0">
                  <w:txbxContent>
                    <w:p w14:paraId="56A747C0" w14:textId="77777777" w:rsidR="002F2200" w:rsidRDefault="002F2200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3A6CAB">
                        <w:rPr>
                          <w:rFonts w:asciiTheme="minorHAnsi" w:hAnsiTheme="minorHAnsi" w:cstheme="minorHAnsi"/>
                          <w:i/>
                          <w:iCs/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59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" stroked="f">
                <v:fill opacity="32896f"/>
                <v:textbox inset="0,0,0,0">
                  <w:txbxContent>
                    <w:p w14:paraId="2A026FF5" w14:textId="77777777" w:rsidR="002F2200" w:rsidRDefault="002F2200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3A6CAB">
                        <w:rPr>
                          <w:rFonts w:asciiTheme="minorHAnsi" w:hAnsiTheme="minorHAnsi" w:cstheme="minorHAnsi"/>
                          <w:i/>
                          <w:iCs/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lang w:val="en-US"/>
      </w:rPr>
      <w:t>`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97F3E0" w14:textId="77777777" w:rsidR="002F2200" w:rsidRPr="00574F4B" w:rsidRDefault="002F2200">
    <w:pPr>
      <w:pStyle w:val="a8"/>
    </w:pPr>
    <w:r w:rsidRPr="00574F4B"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6DC8F023" wp14:editId="50B1731D">
              <wp:simplePos x="0" y="0"/>
              <wp:positionH relativeFrom="column">
                <wp:posOffset>-531495</wp:posOffset>
              </wp:positionH>
              <wp:positionV relativeFrom="paragraph">
                <wp:posOffset>-213995</wp:posOffset>
              </wp:positionV>
              <wp:extent cx="6675755" cy="10244455"/>
              <wp:effectExtent l="0" t="0" r="29845" b="23495"/>
              <wp:wrapNone/>
              <wp:docPr id="24" name="Group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077" y="360"/>
                        <a:chExt cx="10513" cy="16133"/>
                      </a:xfrm>
                    </wpg:grpSpPr>
                    <wpg:grpSp>
                      <wpg:cNvPr id="25" name="Group 1"/>
                      <wpg:cNvGrpSpPr>
                        <a:grpSpLocks/>
                      </wpg:cNvGrpSpPr>
                      <wpg:grpSpPr bwMode="auto">
                        <a:xfrm>
                          <a:off x="1077" y="360"/>
                          <a:ext cx="10513" cy="16133"/>
                          <a:chOff x="1120" y="333"/>
                          <a:chExt cx="10513" cy="16133"/>
                        </a:xfrm>
                      </wpg:grpSpPr>
                      <wps:wsp>
                        <wps:cNvPr id="26" name="Line 2"/>
                        <wps:cNvCnPr>
                          <a:cxnSpLocks noChangeShapeType="1"/>
                        </wps:cNvCnPr>
                        <wps:spPr bwMode="auto">
                          <a:xfrm>
                            <a:off x="1134" y="340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34" y="16443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620" y="335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20" y="333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4" y="14175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45" y="15064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14742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098" y="14169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3402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253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4820" y="14196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531" y="1417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8789" y="15065"/>
                            <a:ext cx="0" cy="137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8789" y="15309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8789" y="15593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134" y="1445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1530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4" y="15876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6160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9639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490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9072" y="15309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9356" y="15315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4784"/>
                            <a:ext cx="36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36FEC3" w14:textId="77777777" w:rsidR="002F2200" w:rsidRPr="003A6CAB" w:rsidRDefault="002F2200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sz w:val="16"/>
                                </w:rPr>
                              </w:pPr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sz w:val="16"/>
                                </w:rPr>
                                <w:t>Змін</w:t>
                              </w:r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51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568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F7A5F" w14:textId="77777777" w:rsidR="002F2200" w:rsidRPr="003A6CAB" w:rsidRDefault="002F2200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sz w:val="16"/>
                                </w:rPr>
                              </w:pPr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sz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52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2128" y="14784"/>
                            <a:ext cx="126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73882" w14:textId="77777777" w:rsidR="002F2200" w:rsidRPr="003A6CAB" w:rsidRDefault="002F2200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sz w:val="16"/>
                                </w:rPr>
                              </w:pPr>
                              <w:r w:rsidRPr="003A6CAB">
                                <w:rPr>
                                  <w:rFonts w:asciiTheme="minorHAnsi" w:hAnsiTheme="minorHAnsi" w:cstheme="minorHAnsi"/>
                                  <w:sz w:val="16"/>
                                </w:rPr>
                                <w:t>№</w:t>
                              </w:r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3A6CAB">
                                <w:rPr>
                                  <w:rFonts w:asciiTheme="minorHAnsi" w:hAnsiTheme="minorHAnsi" w:cstheme="minorHAnsi"/>
                                  <w:sz w:val="16"/>
                                </w:rPr>
                                <w:t>докум</w:t>
                              </w:r>
                              <w:proofErr w:type="spellEnd"/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53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3444" y="14784"/>
                            <a:ext cx="78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EDFD5" w14:textId="77777777" w:rsidR="002F2200" w:rsidRPr="003A6CAB" w:rsidRDefault="002F2200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sz w:val="16"/>
                                </w:rPr>
                              </w:pPr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sz w:val="16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54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E3A906" w14:textId="77777777" w:rsidR="002F2200" w:rsidRPr="003A6CAB" w:rsidRDefault="002F2200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sz w:val="16"/>
                                </w:rPr>
                              </w:pPr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55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09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32A764" w14:textId="77777777" w:rsidR="002F2200" w:rsidRPr="003A6CAB" w:rsidRDefault="002F2200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sz w:val="16"/>
                                </w:rPr>
                              </w:pPr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sz w:val="16"/>
                                </w:rPr>
                                <w:t>Розробив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56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34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AC095D" w14:textId="77777777" w:rsidR="002F2200" w:rsidRPr="003A6CAB" w:rsidRDefault="002F2200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sz w:val="16"/>
                                </w:rPr>
                              </w:pPr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sz w:val="16"/>
                                </w:rPr>
                                <w:t>Перевірив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57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621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BCF2C" w14:textId="77777777" w:rsidR="002F2200" w:rsidRDefault="002F220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sz w:val="16"/>
                                </w:rPr>
                                <w:t>Затвер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58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90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7A200" w14:textId="77777777" w:rsidR="002F2200" w:rsidRPr="003A6CAB" w:rsidRDefault="002F2200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sz w:val="16"/>
                                </w:rPr>
                              </w:pPr>
                              <w:proofErr w:type="spellStart"/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sz w:val="16"/>
                                </w:rPr>
                                <w:t>Н.контр</w:t>
                              </w:r>
                              <w:proofErr w:type="spellEnd"/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59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8932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30B8C" w14:textId="77777777" w:rsidR="002F2200" w:rsidRPr="00574F4B" w:rsidRDefault="002F220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574F4B">
                                <w:rPr>
                                  <w:sz w:val="16"/>
                                </w:rPr>
                                <w:t>Літ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60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9800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6DCD3" w14:textId="77777777" w:rsidR="002F2200" w:rsidRPr="00574F4B" w:rsidRDefault="002F220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sz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61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0584" y="15092"/>
                            <a:ext cx="9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C3D6B" w14:textId="77777777" w:rsidR="002F2200" w:rsidRPr="00574F4B" w:rsidRDefault="002F220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3A6CAB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sz w:val="16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</wpg:grpSp>
                    <wps:wsp>
                      <wps:cNvPr id="63" name="Text Box 62"/>
                      <wps:cNvSpPr txBox="1">
                        <a:spLocks noChangeArrowheads="1"/>
                      </wps:cNvSpPr>
                      <wps:spPr bwMode="auto">
                        <a:xfrm>
                          <a:off x="8771" y="15299"/>
                          <a:ext cx="825" cy="3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9773F6" w14:textId="77777777" w:rsidR="002F2200" w:rsidRPr="007F3CC0" w:rsidRDefault="002F2200" w:rsidP="00B02B62">
                            <w:pPr>
                              <w:jc w:val="center"/>
                            </w:pPr>
                            <w:r>
                              <w:t>н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s:wsp>
                      <wps:cNvPr id="64" name="Text Box 63"/>
                      <wps:cNvSpPr txBox="1">
                        <a:spLocks noChangeArrowheads="1"/>
                      </wps:cNvSpPr>
                      <wps:spPr bwMode="auto">
                        <a:xfrm>
                          <a:off x="9620" y="15340"/>
                          <a:ext cx="838" cy="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9561D" w14:textId="77777777" w:rsidR="002F2200" w:rsidRDefault="002F2200" w:rsidP="00B02B6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s:wsp>
                      <wps:cNvPr id="65" name="Text Box 64"/>
                      <wps:cNvSpPr txBox="1">
                        <a:spLocks noChangeArrowheads="1"/>
                      </wps:cNvSpPr>
                      <wps:spPr bwMode="auto">
                        <a:xfrm>
                          <a:off x="10480" y="15343"/>
                          <a:ext cx="1082" cy="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782607" w14:textId="77777777" w:rsidR="002F2200" w:rsidRDefault="007767CA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\* Arabic  \* MERGEFORMAT </w:instrText>
                            </w:r>
                            <w:r>
                              <w:fldChar w:fldCharType="separate"/>
                            </w:r>
                            <w:r w:rsidR="002F2200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6" name="Text Box 106"/>
                      <wps:cNvSpPr txBox="1">
                        <a:spLocks noChangeArrowheads="1"/>
                      </wps:cNvSpPr>
                      <wps:spPr bwMode="auto">
                        <a:xfrm>
                          <a:off x="8997" y="15659"/>
                          <a:ext cx="234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B57980" w14:textId="77777777" w:rsidR="002F2200" w:rsidRDefault="002F2200">
                            <w:pPr>
                              <w:pStyle w:val="5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C8F023" id="Group 107" o:spid="_x0000_s1050" style="position:absolute;margin-left:-41.85pt;margin-top:-16.85pt;width:525.65pt;height:806.65pt;z-index:251655680" coordorigin="1077,360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">
              <v:group id="Group 1" o:spid="_x0000_s1051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line id="Line 2" o:spid="_x0000_s1052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3" o:spid="_x0000_s1053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4" o:spid="_x0000_s1054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5" o:spid="_x0000_s1055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6" o:spid="_x0000_s1056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7" o:spid="_x0000_s1057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8" o:spid="_x0000_s1058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9" o:spid="_x0000_s1059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10" o:spid="_x0000_s1060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11" o:spid="_x0000_s1061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12" o:spid="_x0000_s1062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13" o:spid="_x0000_s1063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<v:line id="Line 14" o:spid="_x0000_s1064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15" o:spid="_x0000_s1065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" strokeweight="1.25pt"/>
                <v:line id="Line 16" o:spid="_x0000_s1066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" strokeweight="1.25pt"/>
                <v:line id="Line 17" o:spid="_x0000_s1067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  <v:line id="Line 18" o:spid="_x0000_s1068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  <v:line id="Line 19" o:spid="_x0000_s1069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  <v:line id="Line 20" o:spid="_x0000_s1070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<v:line id="Line 21" o:spid="_x0000_s1071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<v:line id="Line 22" o:spid="_x0000_s1072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ac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/TMGnMMAAADbAAAADwAA&#10;AAAAAAAAAAAAAAAHAgAAZHJzL2Rvd25yZXYueG1sUEsFBgAAAAADAAMAtwAAAPcCAAAAAA==&#10;" strokeweight="1.5pt"/>
                <v:line id="Line 23" o:spid="_x0000_s1073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" strokeweight="1.5pt"/>
                <v:line id="Line 24" o:spid="_x0000_s1074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" strokeweight="1.25pt"/>
                <v:line id="Line 25" o:spid="_x0000_s1075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" strokeweight="1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76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" filled="f" stroked="f">
                  <v:textbox inset=".1mm,.1mm,.1mm,.1mm">
                    <w:txbxContent>
                      <w:p w14:paraId="2436FEC3" w14:textId="77777777" w:rsidR="002F2200" w:rsidRPr="003A6CAB" w:rsidRDefault="002F2200">
                        <w:pPr>
                          <w:jc w:val="center"/>
                          <w:rPr>
                            <w:rFonts w:asciiTheme="minorHAnsi" w:hAnsiTheme="minorHAnsi" w:cstheme="minorHAnsi"/>
                            <w:sz w:val="16"/>
                          </w:rPr>
                        </w:pPr>
                        <w:r w:rsidRPr="003A6CAB">
                          <w:rPr>
                            <w:rFonts w:asciiTheme="minorHAnsi" w:hAnsiTheme="minorHAnsi" w:cstheme="minorHAnsi"/>
                            <w:i/>
                            <w:iCs/>
                            <w:sz w:val="16"/>
                          </w:rPr>
                          <w:t>Змін</w:t>
                        </w:r>
                        <w:r w:rsidRPr="003A6CAB">
                          <w:rPr>
                            <w:rFonts w:asciiTheme="minorHAnsi" w:hAnsiTheme="minorHAnsi" w:cstheme="minorHAnsi"/>
                            <w:i/>
                            <w:sz w:val="16"/>
                          </w:rPr>
                          <w:t>.</w:t>
                        </w:r>
                      </w:p>
                    </w:txbxContent>
                  </v:textbox>
                </v:shape>
                <v:shape id="Text Box 27" o:spid="_x0000_s1077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2tmxAAAANsAAAAPAAAAZHJzL2Rvd25yZXYueG1sRI9Ba8JA&#10;FITvQv/D8gpepG5SM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O0na2bEAAAA2wAAAA8A&#10;AAAAAAAAAAAAAAAABwIAAGRycy9kb3ducmV2LnhtbFBLBQYAAAAAAwADALcAAAD4AgAAAAA=&#10;" filled="f" stroked="f">
                  <v:textbox inset=".1mm,.1mm,.1mm,.1mm">
                    <w:txbxContent>
                      <w:p w14:paraId="403F7A5F" w14:textId="77777777" w:rsidR="002F2200" w:rsidRPr="003A6CAB" w:rsidRDefault="002F2200">
                        <w:pPr>
                          <w:jc w:val="center"/>
                          <w:rPr>
                            <w:rFonts w:asciiTheme="minorHAnsi" w:hAnsiTheme="minorHAnsi" w:cstheme="minorHAnsi"/>
                            <w:sz w:val="16"/>
                          </w:rPr>
                        </w:pPr>
                        <w:r w:rsidRPr="003A6CAB">
                          <w:rPr>
                            <w:rFonts w:asciiTheme="minorHAnsi" w:hAnsiTheme="minorHAnsi" w:cstheme="minorHAnsi"/>
                            <w:i/>
                            <w:iCs/>
                            <w:sz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28" o:spid="_x0000_s1078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fURxAAAANsAAAAPAAAAZHJzL2Rvd25yZXYueG1sRI9Bi8Iw&#10;FITvC/6H8AQvoqkuK1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B319RHEAAAA2wAAAA8A&#10;AAAAAAAAAAAAAAAABwIAAGRycy9kb3ducmV2LnhtbFBLBQYAAAAAAwADALcAAAD4AgAAAAA=&#10;" filled="f" stroked="f">
                  <v:textbox inset=".1mm,.1mm,.1mm,.1mm">
                    <w:txbxContent>
                      <w:p w14:paraId="4B273882" w14:textId="77777777" w:rsidR="002F2200" w:rsidRPr="003A6CAB" w:rsidRDefault="002F2200">
                        <w:pPr>
                          <w:jc w:val="center"/>
                          <w:rPr>
                            <w:rFonts w:asciiTheme="minorHAnsi" w:hAnsiTheme="minorHAnsi" w:cstheme="minorHAnsi"/>
                            <w:sz w:val="16"/>
                          </w:rPr>
                        </w:pPr>
                        <w:r w:rsidRPr="003A6CAB">
                          <w:rPr>
                            <w:rFonts w:asciiTheme="minorHAnsi" w:hAnsiTheme="minorHAnsi" w:cstheme="minorHAnsi"/>
                            <w:sz w:val="16"/>
                          </w:rPr>
                          <w:t>№</w:t>
                        </w:r>
                        <w:r w:rsidRPr="003A6CAB">
                          <w:rPr>
                            <w:rFonts w:asciiTheme="minorHAnsi" w:hAnsiTheme="minorHAnsi" w:cstheme="minorHAnsi"/>
                            <w:i/>
                            <w:sz w:val="16"/>
                          </w:rPr>
                          <w:t xml:space="preserve"> </w:t>
                        </w:r>
                        <w:proofErr w:type="spellStart"/>
                        <w:r w:rsidRPr="003A6CAB">
                          <w:rPr>
                            <w:rFonts w:asciiTheme="minorHAnsi" w:hAnsiTheme="minorHAnsi" w:cstheme="minorHAnsi"/>
                            <w:sz w:val="16"/>
                          </w:rPr>
                          <w:t>докум</w:t>
                        </w:r>
                        <w:proofErr w:type="spellEnd"/>
                        <w:r w:rsidRPr="003A6CAB">
                          <w:rPr>
                            <w:rFonts w:asciiTheme="minorHAnsi" w:hAnsiTheme="minorHAnsi" w:cstheme="minorHAnsi"/>
                            <w:i/>
                            <w:sz w:val="16"/>
                          </w:rPr>
                          <w:t>.</w:t>
                        </w:r>
                      </w:p>
                    </w:txbxContent>
                  </v:textbox>
                </v:shape>
                <v:shape id="Text Box 29" o:spid="_x0000_s1079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VCK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ByuVCKxQAAANsAAAAP&#10;AAAAAAAAAAAAAAAAAAcCAABkcnMvZG93bnJldi54bWxQSwUGAAAAAAMAAwC3AAAA+QIAAAAA&#10;" filled="f" stroked="f">
                  <v:textbox inset=".1mm,.1mm,.1mm,.1mm">
                    <w:txbxContent>
                      <w:p w14:paraId="028EDFD5" w14:textId="77777777" w:rsidR="002F2200" w:rsidRPr="003A6CAB" w:rsidRDefault="002F2200">
                        <w:pPr>
                          <w:jc w:val="center"/>
                          <w:rPr>
                            <w:rFonts w:asciiTheme="minorHAnsi" w:hAnsiTheme="minorHAnsi" w:cstheme="minorHAnsi"/>
                            <w:sz w:val="16"/>
                          </w:rPr>
                        </w:pPr>
                        <w:r w:rsidRPr="003A6CAB">
                          <w:rPr>
                            <w:rFonts w:asciiTheme="minorHAnsi" w:hAnsiTheme="minorHAnsi" w:cstheme="minorHAnsi"/>
                            <w:i/>
                            <w:iCs/>
                            <w:sz w:val="16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30" o:spid="_x0000_s1080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Mj+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jD/h90v4AXL+AgAA//8DAFBLAQItABQABgAIAAAAIQDb4fbL7gAAAIUBAAATAAAAAAAAAAAA&#10;AAAAAAAAAABbQ29udGVudF9UeXBlc10ueG1sUEsBAi0AFAAGAAgAAAAhAFr0LFu/AAAAFQEAAAsA&#10;AAAAAAAAAAAAAAAAHwEAAF9yZWxzLy5yZWxzUEsBAi0AFAAGAAgAAAAhAP1QyP7EAAAA2wAAAA8A&#10;AAAAAAAAAAAAAAAABwIAAGRycy9kb3ducmV2LnhtbFBLBQYAAAAAAwADALcAAAD4AgAAAAA=&#10;" filled="f" stroked="f">
                  <v:textbox inset=".1mm,.1mm,.1mm,.1mm">
                    <w:txbxContent>
                      <w:p w14:paraId="76E3A906" w14:textId="77777777" w:rsidR="002F2200" w:rsidRPr="003A6CAB" w:rsidRDefault="002F2200">
                        <w:pPr>
                          <w:jc w:val="center"/>
                          <w:rPr>
                            <w:rFonts w:asciiTheme="minorHAnsi" w:hAnsiTheme="minorHAnsi" w:cstheme="minorHAnsi"/>
                            <w:sz w:val="16"/>
                          </w:rPr>
                        </w:pPr>
                        <w:r w:rsidRPr="003A6CAB">
                          <w:rPr>
                            <w:rFonts w:asciiTheme="minorHAnsi" w:hAnsiTheme="minorHAnsi" w:cstheme="minorHAnsi"/>
                            <w:i/>
                            <w:iCs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31" o:spid="_x0000_s1081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" filled="f" stroked="f">
                  <v:textbox inset=".1mm,.1mm,.1mm,.1mm">
                    <w:txbxContent>
                      <w:p w14:paraId="0232A764" w14:textId="77777777" w:rsidR="002F2200" w:rsidRPr="003A6CAB" w:rsidRDefault="002F2200">
                        <w:pPr>
                          <w:jc w:val="center"/>
                          <w:rPr>
                            <w:rFonts w:asciiTheme="minorHAnsi" w:hAnsiTheme="minorHAnsi" w:cstheme="minorHAnsi"/>
                            <w:sz w:val="16"/>
                          </w:rPr>
                        </w:pPr>
                        <w:r w:rsidRPr="003A6CAB">
                          <w:rPr>
                            <w:rFonts w:asciiTheme="minorHAnsi" w:hAnsiTheme="minorHAnsi" w:cstheme="minorHAnsi"/>
                            <w:i/>
                            <w:iCs/>
                            <w:sz w:val="16"/>
                          </w:rPr>
                          <w:t>Розробив</w:t>
                        </w:r>
                      </w:p>
                    </w:txbxContent>
                  </v:textbox>
                </v:shape>
                <v:shape id="Text Box 32" o:spid="_x0000_s1082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vMSxQAAANsAAAAPAAAAZHJzL2Rvd25yZXYueG1sRI9Ba8JA&#10;FITvQv/D8gpeSt1YM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BizvMSxQAAANsAAAAP&#10;AAAAAAAAAAAAAAAAAAcCAABkcnMvZG93bnJldi54bWxQSwUGAAAAAAMAAwC3AAAA+QIAAAAA&#10;" filled="f" stroked="f">
                  <v:textbox inset=".1mm,.1mm,.1mm,.1mm">
                    <w:txbxContent>
                      <w:p w14:paraId="47AC095D" w14:textId="77777777" w:rsidR="002F2200" w:rsidRPr="003A6CAB" w:rsidRDefault="002F2200">
                        <w:pPr>
                          <w:jc w:val="center"/>
                          <w:rPr>
                            <w:rFonts w:asciiTheme="minorHAnsi" w:hAnsiTheme="minorHAnsi" w:cstheme="minorHAnsi"/>
                            <w:sz w:val="16"/>
                          </w:rPr>
                        </w:pPr>
                        <w:r w:rsidRPr="003A6CAB">
                          <w:rPr>
                            <w:rFonts w:asciiTheme="minorHAnsi" w:hAnsiTheme="minorHAnsi" w:cstheme="minorHAnsi"/>
                            <w:i/>
                            <w:iCs/>
                            <w:sz w:val="16"/>
                          </w:rPr>
                          <w:t>Перевірив</w:t>
                        </w:r>
                      </w:p>
                    </w:txbxContent>
                  </v:textbox>
                </v:shape>
                <v:shape id="Text Box 33" o:spid="_x0000_s1083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" filled="f" stroked="f">
                  <v:textbox inset=".1mm,.1mm,.1mm,.1mm">
                    <w:txbxContent>
                      <w:p w14:paraId="6F0BCF2C" w14:textId="77777777" w:rsidR="002F2200" w:rsidRDefault="002F2200">
                        <w:pPr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 w:rsidRPr="003A6CAB">
                          <w:rPr>
                            <w:rFonts w:asciiTheme="minorHAnsi" w:hAnsiTheme="minorHAnsi" w:cstheme="minorHAnsi"/>
                            <w:i/>
                            <w:iCs/>
                            <w:sz w:val="16"/>
                          </w:rPr>
                          <w:t>Затвер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>.</w:t>
                        </w:r>
                      </w:p>
                    </w:txbxContent>
                  </v:textbox>
                </v:shape>
                <v:shape id="Text Box 34" o:spid="_x0000_s1084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" filled="f" stroked="f">
                  <v:textbox inset=".1mm,.1mm,.1mm,.1mm">
                    <w:txbxContent>
                      <w:p w14:paraId="3017A200" w14:textId="77777777" w:rsidR="002F2200" w:rsidRPr="003A6CAB" w:rsidRDefault="002F2200">
                        <w:pPr>
                          <w:jc w:val="center"/>
                          <w:rPr>
                            <w:rFonts w:asciiTheme="minorHAnsi" w:hAnsiTheme="minorHAnsi" w:cstheme="minorHAnsi"/>
                            <w:i/>
                            <w:iCs/>
                            <w:sz w:val="16"/>
                          </w:rPr>
                        </w:pPr>
                        <w:proofErr w:type="spellStart"/>
                        <w:r w:rsidRPr="003A6CAB">
                          <w:rPr>
                            <w:rFonts w:asciiTheme="minorHAnsi" w:hAnsiTheme="minorHAnsi" w:cstheme="minorHAnsi"/>
                            <w:i/>
                            <w:iCs/>
                            <w:sz w:val="16"/>
                          </w:rPr>
                          <w:t>Н.контр</w:t>
                        </w:r>
                        <w:proofErr w:type="spellEnd"/>
                        <w:r w:rsidRPr="003A6CAB">
                          <w:rPr>
                            <w:rFonts w:asciiTheme="minorHAnsi" w:hAnsiTheme="minorHAnsi" w:cstheme="minorHAnsi"/>
                            <w:i/>
                            <w:iCs/>
                            <w:sz w:val="16"/>
                          </w:rPr>
                          <w:t>.</w:t>
                        </w:r>
                      </w:p>
                    </w:txbxContent>
                  </v:textbox>
                </v:shape>
                <v:shape id="Text Box 35" o:spid="_x0000_s1085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" filled="f" stroked="f">
                  <v:textbox inset=".1mm,.1mm,.1mm,.1mm">
                    <w:txbxContent>
                      <w:p w14:paraId="67E30B8C" w14:textId="77777777" w:rsidR="002F2200" w:rsidRPr="00574F4B" w:rsidRDefault="002F2200">
                        <w:pPr>
                          <w:jc w:val="center"/>
                          <w:rPr>
                            <w:sz w:val="16"/>
                          </w:rPr>
                        </w:pPr>
                        <w:r w:rsidRPr="00574F4B">
                          <w:rPr>
                            <w:sz w:val="16"/>
                          </w:rPr>
                          <w:t>Літ</w:t>
                        </w:r>
                      </w:p>
                    </w:txbxContent>
                  </v:textbox>
                </v:shape>
                <v:shape id="Text Box 36" o:spid="_x0000_s1086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" filled="f" stroked="f">
                  <v:textbox inset=".1mm,.1mm,.1mm,.1mm">
                    <w:txbxContent>
                      <w:p w14:paraId="6296DCD3" w14:textId="77777777" w:rsidR="002F2200" w:rsidRPr="00574F4B" w:rsidRDefault="002F2200">
                        <w:pPr>
                          <w:jc w:val="center"/>
                          <w:rPr>
                            <w:sz w:val="16"/>
                          </w:rPr>
                        </w:pPr>
                        <w:r w:rsidRPr="003A6CAB">
                          <w:rPr>
                            <w:rFonts w:asciiTheme="minorHAnsi" w:hAnsiTheme="minorHAnsi" w:cstheme="minorHAnsi"/>
                            <w:i/>
                            <w:iCs/>
                            <w:sz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37" o:spid="_x0000_s1087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" filled="f" stroked="f">
                  <v:textbox inset=".1mm,.1mm,.1mm,.1mm">
                    <w:txbxContent>
                      <w:p w14:paraId="049C3D6B" w14:textId="77777777" w:rsidR="002F2200" w:rsidRPr="00574F4B" w:rsidRDefault="002F2200">
                        <w:pPr>
                          <w:jc w:val="center"/>
                          <w:rPr>
                            <w:sz w:val="16"/>
                          </w:rPr>
                        </w:pPr>
                        <w:r w:rsidRPr="003A6CAB">
                          <w:rPr>
                            <w:rFonts w:asciiTheme="minorHAnsi" w:hAnsiTheme="minorHAnsi" w:cstheme="minorHAnsi"/>
                            <w:i/>
                            <w:iCs/>
                            <w:sz w:val="16"/>
                          </w:rPr>
                          <w:t>Аркушів</w:t>
                        </w:r>
                      </w:p>
                    </w:txbxContent>
                  </v:textbox>
                </v:shape>
              </v:group>
              <v:shape id="Text Box 62" o:spid="_x0000_s1088" type="#_x0000_t202" style="position:absolute;left:8771;top:15299;width:825;height: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" filled="f" stroked="f">
                <v:textbox inset="0,0,0,0">
                  <w:txbxContent>
                    <w:p w14:paraId="339773F6" w14:textId="77777777" w:rsidR="002F2200" w:rsidRPr="007F3CC0" w:rsidRDefault="002F2200" w:rsidP="00B02B62">
                      <w:pPr>
                        <w:jc w:val="center"/>
                      </w:pPr>
                      <w:r>
                        <w:t>н</w:t>
                      </w:r>
                    </w:p>
                  </w:txbxContent>
                </v:textbox>
              </v:shape>
              <v:shape id="Text Box 63" o:spid="_x0000_s1089" type="#_x0000_t202" style="position:absolute;left:9620;top:15340;width:838;height: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" filled="f" stroked="f">
                <v:textbox inset="0,0,0,0">
                  <w:txbxContent>
                    <w:p w14:paraId="7AF9561D" w14:textId="77777777" w:rsidR="002F2200" w:rsidRDefault="002F2200" w:rsidP="00B02B6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  <v:shape id="Text Box 64" o:spid="_x0000_s1090" type="#_x0000_t202" style="position:absolute;left:10480;top:15343;width:1082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<v:textbox inset="0,0,0,0">
                  <w:txbxContent>
                    <w:p w14:paraId="4F782607" w14:textId="77777777" w:rsidR="002F2200" w:rsidRDefault="002F2200">
                      <w:pPr>
                        <w:jc w:val="center"/>
                      </w:pPr>
                      <w:fldSimple w:instr=" NUMPAGES  \* Arabic  \* MERGEFORMAT ">
                        <w:r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</v:shape>
              <v:shape id="Text Box 106" o:spid="_x0000_s1091" type="#_x0000_t202" style="position:absolute;left:8997;top:15659;width:234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rXvwgAAANs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" stroked="f">
                <v:textbox>
                  <w:txbxContent>
                    <w:p w14:paraId="73B57980" w14:textId="77777777" w:rsidR="002F2200" w:rsidRDefault="002F2200">
                      <w:pPr>
                        <w:pStyle w:val="5"/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D3C41" w14:textId="77777777" w:rsidR="002F2200" w:rsidRPr="00574F4B" w:rsidRDefault="002F2200" w:rsidP="00775DF0">
    <w:pPr>
      <w:pStyle w:val="a8"/>
      <w:rPr>
        <w:b/>
      </w:rPr>
    </w:pPr>
    <w:r w:rsidRPr="00574F4B">
      <w:rPr>
        <w:b/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3956B64F" wp14:editId="4E9CD967">
              <wp:simplePos x="0" y="0"/>
              <wp:positionH relativeFrom="column">
                <wp:posOffset>-581025</wp:posOffset>
              </wp:positionH>
              <wp:positionV relativeFrom="paragraph">
                <wp:posOffset>-201295</wp:posOffset>
              </wp:positionV>
              <wp:extent cx="6595110" cy="10187305"/>
              <wp:effectExtent l="19050" t="17780" r="15240" b="15240"/>
              <wp:wrapNone/>
              <wp:docPr id="1" name="Group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10187305"/>
                        <a:chOff x="1152" y="399"/>
                        <a:chExt cx="10386" cy="16043"/>
                      </a:xfrm>
                    </wpg:grpSpPr>
                    <wpg:grpSp>
                      <wpg:cNvPr id="7" name="Group 174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12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1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8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27" name="Text Box 189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99EA93" w14:textId="77777777" w:rsidR="002F2200" w:rsidRPr="00574F4B" w:rsidRDefault="002F2200" w:rsidP="00775DF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574F4B"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 w:rsidRPr="00574F4B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8" name="Text Box 190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96C719" w14:textId="77777777" w:rsidR="002F2200" w:rsidRDefault="002F2200" w:rsidP="00775DF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9" name="Text Box 191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2F0F4" w14:textId="77777777" w:rsidR="002F2200" w:rsidRDefault="002F2200" w:rsidP="00775DF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230" name="Text Box 192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92FC80" w14:textId="77777777" w:rsidR="002F2200" w:rsidRDefault="002F2200" w:rsidP="00775DF0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07ED8DF9" w14:textId="77777777" w:rsidR="002F2200" w:rsidRDefault="002F2200" w:rsidP="00775DF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231" name="Text Box 193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6A177A" w14:textId="77777777" w:rsidR="002F2200" w:rsidRDefault="002F2200" w:rsidP="00775DF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2" name="Text Box 194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F1E85C" w14:textId="77777777" w:rsidR="002F2200" w:rsidRDefault="002F2200" w:rsidP="00775DF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56B64F" id="Group 173" o:spid="_x0000_s1098" style="position:absolute;margin-left:-45.75pt;margin-top:-15.85pt;width:519.3pt;height:802.15pt;z-index:251652608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">
              <v:group id="Group 174" o:spid="_x0000_s1099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rect id="Rectangle 175" o:spid="_x0000_s1100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" strokeweight="2.25pt"/>
                <v:line id="Line 176" o:spid="_x0000_s1101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Line 177" o:spid="_x0000_s1102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Line 178" o:spid="_x0000_s1103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line id="Line 179" o:spid="_x0000_s1104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<v:line id="Line 180" o:spid="_x0000_s1105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      <v:line id="Line 181" o:spid="_x0000_s1106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weO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2DlFxlAL/8AAAD//wMAUEsBAi0AFAAGAAgAAAAhANvh9svuAAAAhQEAABMAAAAAAAAA&#10;AAAAAAAAAAAAAFtDb250ZW50X1R5cGVzXS54bWxQSwECLQAUAAYACAAAACEAWvQsW78AAAAVAQAA&#10;CwAAAAAAAAAAAAAAAAAfAQAAX3JlbHMvLnJlbHNQSwECLQAUAAYACAAAACEARVcHjsYAAADbAAAA&#10;DwAAAAAAAAAAAAAAAAAHAgAAZHJzL2Rvd25yZXYueG1sUEsFBgAAAAADAAMAtwAAAPoCAAAAAA==&#10;"/>
                <v:line id="Line 182" o:spid="_x0000_s1107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  <v:line id="Line 183" o:spid="_x0000_s1108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"/>
                <v:line id="Line 184" o:spid="_x0000_s1109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"/>
                <v:line id="Line 185" o:spid="_x0000_s1110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"/>
                <v:line id="Line 186" o:spid="_x0000_s1111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lHxAAAANo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bweyXeALn8AQAA//8DAFBLAQItABQABgAIAAAAIQDb4fbL7gAAAIUBAAATAAAAAAAAAAAA&#10;AAAAAAAAAABbQ29udGVudF9UeXBlc10ueG1sUEsBAi0AFAAGAAgAAAAhAFr0LFu/AAAAFQEAAAsA&#10;AAAAAAAAAAAAAAAAHwEAAF9yZWxzLy5yZWxzUEsBAi0AFAAGAAgAAAAhAH79iUfEAAAA2gAAAA8A&#10;AAAAAAAAAAAAAAAABwIAAGRycy9kb3ducmV2LnhtbFBLBQYAAAAAAwADALcAAAD4AgAAAAA=&#10;"/>
                <v:line id="Line 187" o:spid="_x0000_s1112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" strokeweight="2.25pt"/>
                <v:line id="Line 188" o:spid="_x0000_s1113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AAt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ZvB3Jh4BOb8BAAD//wMAUEsBAi0AFAAGAAgAAAAhANvh9svuAAAAhQEAABMAAAAAAAAA&#10;AAAAAAAAAAAAAFtDb250ZW50X1R5cGVzXS54bWxQSwECLQAUAAYACAAAACEAWvQsW78AAAAVAQAA&#10;CwAAAAAAAAAAAAAAAAAfAQAAX3JlbHMvLnJlbHNQSwECLQAUAAYACAAAACEA5swALcYAAADcAAAA&#10;DwAAAAAAAAAAAAAAAAAHAgAAZHJzL2Rvd25yZXYueG1sUEsFBgAAAAADAAMAtwAAAPoCAAAAAA=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9" o:spid="_x0000_s1114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" stroked="f">
                <v:fill opacity="32896f"/>
                <v:textbox inset="0,0,0,0">
                  <w:txbxContent>
                    <w:p w14:paraId="6799EA93" w14:textId="77777777" w:rsidR="002F2200" w:rsidRPr="00574F4B" w:rsidRDefault="002F2200" w:rsidP="00775DF0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574F4B">
                        <w:rPr>
                          <w:sz w:val="18"/>
                        </w:rPr>
                        <w:t>Арк</w:t>
                      </w:r>
                      <w:proofErr w:type="spellEnd"/>
                      <w:r w:rsidRPr="00574F4B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190" o:spid="_x0000_s1115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" stroked="f">
                <v:fill opacity="32896f"/>
                <v:textbox inset="0,0,0,0">
                  <w:txbxContent>
                    <w:p w14:paraId="3796C719" w14:textId="77777777" w:rsidR="002F2200" w:rsidRDefault="002F2200" w:rsidP="00775DF0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191" o:spid="_x0000_s1116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" stroked="f">
                <v:fill opacity="32896f"/>
                <v:textbox inset=".5mm,0,.5mm,.3mm">
                  <w:txbxContent>
                    <w:p w14:paraId="5262F0F4" w14:textId="77777777" w:rsidR="002F2200" w:rsidRDefault="002F2200" w:rsidP="00775DF0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192" o:spid="_x0000_s1117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" stroked="f">
                <v:fill opacity="32896f"/>
                <v:textbox inset=".5mm,0,.5mm,.3mm">
                  <w:txbxContent>
                    <w:p w14:paraId="1E92FC80" w14:textId="77777777" w:rsidR="002F2200" w:rsidRDefault="002F2200" w:rsidP="00775DF0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07ED8DF9" w14:textId="77777777" w:rsidR="002F2200" w:rsidRDefault="002F2200" w:rsidP="00775DF0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193" o:spid="_x0000_s1118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" stroked="f">
                <v:fill opacity="32896f"/>
                <v:textbox inset="0,0,0,0">
                  <w:txbxContent>
                    <w:p w14:paraId="386A177A" w14:textId="77777777" w:rsidR="002F2200" w:rsidRDefault="002F2200" w:rsidP="00775DF0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194" o:spid="_x0000_s1119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" stroked="f">
                <v:fill opacity="32896f"/>
                <v:textbox inset="0,0,0,0">
                  <w:txbxContent>
                    <w:p w14:paraId="5AF1E85C" w14:textId="77777777" w:rsidR="002F2200" w:rsidRDefault="002F2200" w:rsidP="00775DF0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  <w:p w14:paraId="37BD4FBF" w14:textId="77777777" w:rsidR="002F2200" w:rsidRPr="00574F4B" w:rsidRDefault="002F2200">
    <w:pPr>
      <w:pStyle w:val="a8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2160" w:hanging="180"/>
      </w:pPr>
      <w:rPr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2B874F4"/>
    <w:multiLevelType w:val="multilevel"/>
    <w:tmpl w:val="4D80C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•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2DD7D0E"/>
    <w:multiLevelType w:val="multilevel"/>
    <w:tmpl w:val="FBFA6254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  <w:b/>
        <w:i w:val="0"/>
      </w:rPr>
    </w:lvl>
    <w:lvl w:ilvl="1">
      <w:start w:val="1"/>
      <w:numFmt w:val="bullet"/>
      <w:lvlText w:val="–"/>
      <w:lvlJc w:val="left"/>
      <w:pPr>
        <w:tabs>
          <w:tab w:val="num" w:pos="360"/>
        </w:tabs>
        <w:ind w:left="0" w:firstLine="0"/>
      </w:pPr>
      <w:rPr>
        <w:rFonts w:ascii="font406" w:hAnsi="font406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" w15:restartNumberingAfterBreak="0">
    <w:nsid w:val="03CC4D9D"/>
    <w:multiLevelType w:val="hybridMultilevel"/>
    <w:tmpl w:val="69F445D0"/>
    <w:lvl w:ilvl="0" w:tplc="E0245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4D7915"/>
    <w:multiLevelType w:val="hybridMultilevel"/>
    <w:tmpl w:val="6450B786"/>
    <w:lvl w:ilvl="0" w:tplc="2B6E779E">
      <w:start w:val="5"/>
      <w:numFmt w:val="bullet"/>
      <w:lvlText w:val="–"/>
      <w:lvlJc w:val="left"/>
      <w:pPr>
        <w:tabs>
          <w:tab w:val="num" w:pos="1125"/>
        </w:tabs>
        <w:ind w:left="1125" w:hanging="360"/>
      </w:pPr>
      <w:rPr>
        <w:rFonts w:ascii="Times New Roman" w:eastAsia="Times New Roman" w:hAnsi="Times New Roman" w:cs="Times New Roman" w:hint="default"/>
        <w:b/>
        <w:sz w:val="22"/>
      </w:rPr>
    </w:lvl>
    <w:lvl w:ilvl="1" w:tplc="0419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5" w15:restartNumberingAfterBreak="0">
    <w:nsid w:val="05693D51"/>
    <w:multiLevelType w:val="hybridMultilevel"/>
    <w:tmpl w:val="9998E6D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0A3257C0"/>
    <w:multiLevelType w:val="hybridMultilevel"/>
    <w:tmpl w:val="5FFA7C2E"/>
    <w:lvl w:ilvl="0" w:tplc="0422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7" w15:restartNumberingAfterBreak="0">
    <w:nsid w:val="0FA96E19"/>
    <w:multiLevelType w:val="hybridMultilevel"/>
    <w:tmpl w:val="01D218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FC200C"/>
    <w:multiLevelType w:val="hybridMultilevel"/>
    <w:tmpl w:val="50B21C0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05687"/>
    <w:multiLevelType w:val="hybridMultilevel"/>
    <w:tmpl w:val="F43EB2C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1AB53B0F"/>
    <w:multiLevelType w:val="hybridMultilevel"/>
    <w:tmpl w:val="68783B8C"/>
    <w:lvl w:ilvl="0" w:tplc="0422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310BE"/>
    <w:multiLevelType w:val="hybridMultilevel"/>
    <w:tmpl w:val="511C326A"/>
    <w:lvl w:ilvl="0" w:tplc="88D0FC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2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D947D6F"/>
    <w:multiLevelType w:val="hybridMultilevel"/>
    <w:tmpl w:val="DA56A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441D2A"/>
    <w:multiLevelType w:val="hybridMultilevel"/>
    <w:tmpl w:val="8F4CD22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1FAB2CB8"/>
    <w:multiLevelType w:val="hybridMultilevel"/>
    <w:tmpl w:val="E3642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5E4D09"/>
    <w:multiLevelType w:val="hybridMultilevel"/>
    <w:tmpl w:val="701C7C3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9CD5FCE"/>
    <w:multiLevelType w:val="hybridMultilevel"/>
    <w:tmpl w:val="1BAE5466"/>
    <w:lvl w:ilvl="0" w:tplc="8700B4F8">
      <w:start w:val="12"/>
      <w:numFmt w:val="decimal"/>
      <w:lvlText w:val="%1."/>
      <w:lvlJc w:val="left"/>
      <w:pPr>
        <w:ind w:left="963" w:hanging="396"/>
      </w:pPr>
      <w:rPr>
        <w:rFonts w:hint="default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7D81650"/>
    <w:multiLevelType w:val="hybridMultilevel"/>
    <w:tmpl w:val="3DE01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D4A46"/>
    <w:multiLevelType w:val="multilevel"/>
    <w:tmpl w:val="40021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026A59"/>
    <w:multiLevelType w:val="hybridMultilevel"/>
    <w:tmpl w:val="76DC34F4"/>
    <w:lvl w:ilvl="0" w:tplc="ACEC5FE6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0" w15:restartNumberingAfterBreak="0">
    <w:nsid w:val="414E7CF5"/>
    <w:multiLevelType w:val="hybridMultilevel"/>
    <w:tmpl w:val="1E02B3CC"/>
    <w:lvl w:ilvl="0" w:tplc="B75CB7C2">
      <w:start w:val="1"/>
      <w:numFmt w:val="decimal"/>
      <w:lvlText w:val="%1."/>
      <w:lvlJc w:val="left"/>
      <w:pPr>
        <w:tabs>
          <w:tab w:val="num" w:pos="1710"/>
        </w:tabs>
        <w:ind w:left="1710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46B67916"/>
    <w:multiLevelType w:val="hybridMultilevel"/>
    <w:tmpl w:val="68783B8C"/>
    <w:lvl w:ilvl="0" w:tplc="0422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62532E"/>
    <w:multiLevelType w:val="hybridMultilevel"/>
    <w:tmpl w:val="69F445D0"/>
    <w:lvl w:ilvl="0" w:tplc="0276ABB4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CEA75EA"/>
    <w:multiLevelType w:val="hybridMultilevel"/>
    <w:tmpl w:val="8E3ACDA4"/>
    <w:lvl w:ilvl="0" w:tplc="8DF8CF36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D5C0CCC"/>
    <w:multiLevelType w:val="hybridMultilevel"/>
    <w:tmpl w:val="CE10B30C"/>
    <w:lvl w:ilvl="0" w:tplc="77C64594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02B4AF6"/>
    <w:multiLevelType w:val="hybridMultilevel"/>
    <w:tmpl w:val="EC54F77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993D7B"/>
    <w:multiLevelType w:val="hybridMultilevel"/>
    <w:tmpl w:val="C5341038"/>
    <w:lvl w:ilvl="0" w:tplc="0276ABB4">
      <w:numFmt w:val="bullet"/>
      <w:lvlText w:val="–"/>
      <w:lvlJc w:val="left"/>
      <w:pPr>
        <w:tabs>
          <w:tab w:val="num" w:pos="1969"/>
        </w:tabs>
        <w:ind w:left="19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8A63F7"/>
    <w:multiLevelType w:val="hybridMultilevel"/>
    <w:tmpl w:val="A7BA19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6A67309"/>
    <w:multiLevelType w:val="multilevel"/>
    <w:tmpl w:val="D1240228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9" w15:restartNumberingAfterBreak="0">
    <w:nsid w:val="5F2F45D7"/>
    <w:multiLevelType w:val="hybridMultilevel"/>
    <w:tmpl w:val="390E23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0D5246B"/>
    <w:multiLevelType w:val="hybridMultilevel"/>
    <w:tmpl w:val="F43EB2C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2E65593"/>
    <w:multiLevelType w:val="hybridMultilevel"/>
    <w:tmpl w:val="BBDC9F00"/>
    <w:lvl w:ilvl="0" w:tplc="0419000F">
      <w:start w:val="1"/>
      <w:numFmt w:val="decimal"/>
      <w:lvlText w:val="%1."/>
      <w:lvlJc w:val="left"/>
      <w:pPr>
        <w:ind w:left="1302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E57726"/>
    <w:multiLevelType w:val="hybridMultilevel"/>
    <w:tmpl w:val="3D7E672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C2282C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7C126DF"/>
    <w:multiLevelType w:val="singleLevel"/>
    <w:tmpl w:val="D01E907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4" w15:restartNumberingAfterBreak="0">
    <w:nsid w:val="69E00684"/>
    <w:multiLevelType w:val="hybridMultilevel"/>
    <w:tmpl w:val="2EE0CFA2"/>
    <w:lvl w:ilvl="0" w:tplc="98F0D72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FC4143"/>
    <w:multiLevelType w:val="hybridMultilevel"/>
    <w:tmpl w:val="5C5E07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800B9E"/>
    <w:multiLevelType w:val="hybridMultilevel"/>
    <w:tmpl w:val="8F4CD22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1910E9F"/>
    <w:multiLevelType w:val="hybridMultilevel"/>
    <w:tmpl w:val="F43EB2C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2B0157C"/>
    <w:multiLevelType w:val="hybridMultilevel"/>
    <w:tmpl w:val="8438FB90"/>
    <w:lvl w:ilvl="0" w:tplc="0AAA8A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7E4B6275"/>
    <w:multiLevelType w:val="hybridMultilevel"/>
    <w:tmpl w:val="85EE9BF6"/>
    <w:lvl w:ilvl="0" w:tplc="7432336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F385AFE"/>
    <w:multiLevelType w:val="hybridMultilevel"/>
    <w:tmpl w:val="F352580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27"/>
  </w:num>
  <w:num w:numId="3">
    <w:abstractNumId w:val="26"/>
  </w:num>
  <w:num w:numId="4">
    <w:abstractNumId w:val="22"/>
  </w:num>
  <w:num w:numId="5">
    <w:abstractNumId w:val="28"/>
  </w:num>
  <w:num w:numId="6">
    <w:abstractNumId w:val="4"/>
  </w:num>
  <w:num w:numId="7">
    <w:abstractNumId w:val="2"/>
  </w:num>
  <w:num w:numId="8">
    <w:abstractNumId w:val="33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9">
    <w:abstractNumId w:val="10"/>
  </w:num>
  <w:num w:numId="10">
    <w:abstractNumId w:val="21"/>
  </w:num>
  <w:num w:numId="11">
    <w:abstractNumId w:val="16"/>
  </w:num>
  <w:num w:numId="12">
    <w:abstractNumId w:val="11"/>
  </w:num>
  <w:num w:numId="13">
    <w:abstractNumId w:val="39"/>
  </w:num>
  <w:num w:numId="14">
    <w:abstractNumId w:val="34"/>
  </w:num>
  <w:num w:numId="15">
    <w:abstractNumId w:val="8"/>
  </w:num>
  <w:num w:numId="16">
    <w:abstractNumId w:val="11"/>
  </w:num>
  <w:num w:numId="17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9"/>
  </w:num>
  <w:num w:numId="22">
    <w:abstractNumId w:val="18"/>
  </w:num>
  <w:num w:numId="23">
    <w:abstractNumId w:val="20"/>
  </w:num>
  <w:num w:numId="24">
    <w:abstractNumId w:val="30"/>
  </w:num>
  <w:num w:numId="25">
    <w:abstractNumId w:val="15"/>
  </w:num>
  <w:num w:numId="26">
    <w:abstractNumId w:val="37"/>
  </w:num>
  <w:num w:numId="27">
    <w:abstractNumId w:val="9"/>
  </w:num>
  <w:num w:numId="28">
    <w:abstractNumId w:val="13"/>
  </w:num>
  <w:num w:numId="29">
    <w:abstractNumId w:val="36"/>
  </w:num>
  <w:num w:numId="30">
    <w:abstractNumId w:val="31"/>
  </w:num>
  <w:num w:numId="31">
    <w:abstractNumId w:val="5"/>
  </w:num>
  <w:num w:numId="32">
    <w:abstractNumId w:val="24"/>
  </w:num>
  <w:num w:numId="33">
    <w:abstractNumId w:val="14"/>
  </w:num>
  <w:num w:numId="34">
    <w:abstractNumId w:val="19"/>
  </w:num>
  <w:num w:numId="35">
    <w:abstractNumId w:val="0"/>
  </w:num>
  <w:num w:numId="36">
    <w:abstractNumId w:val="1"/>
  </w:num>
  <w:num w:numId="37">
    <w:abstractNumId w:val="12"/>
  </w:num>
  <w:num w:numId="38">
    <w:abstractNumId w:val="17"/>
  </w:num>
  <w:num w:numId="39">
    <w:abstractNumId w:val="7"/>
  </w:num>
  <w:num w:numId="40">
    <w:abstractNumId w:val="35"/>
  </w:num>
  <w:num w:numId="41">
    <w:abstractNumId w:val="6"/>
  </w:num>
  <w:num w:numId="42">
    <w:abstractNumId w:val="23"/>
  </w:num>
  <w:num w:numId="43">
    <w:abstractNumId w:val="25"/>
  </w:num>
  <w:num w:numId="4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C22"/>
    <w:rsid w:val="000010A8"/>
    <w:rsid w:val="000027C8"/>
    <w:rsid w:val="00003BB9"/>
    <w:rsid w:val="00011D35"/>
    <w:rsid w:val="00017DC4"/>
    <w:rsid w:val="00031313"/>
    <w:rsid w:val="000420E6"/>
    <w:rsid w:val="0005290C"/>
    <w:rsid w:val="00066C3D"/>
    <w:rsid w:val="00071CC8"/>
    <w:rsid w:val="0007555F"/>
    <w:rsid w:val="00080620"/>
    <w:rsid w:val="00085913"/>
    <w:rsid w:val="00086188"/>
    <w:rsid w:val="00086F2F"/>
    <w:rsid w:val="00094777"/>
    <w:rsid w:val="00095698"/>
    <w:rsid w:val="000956D3"/>
    <w:rsid w:val="00097D9C"/>
    <w:rsid w:val="00097E01"/>
    <w:rsid w:val="00097E76"/>
    <w:rsid w:val="000A3876"/>
    <w:rsid w:val="000A4B25"/>
    <w:rsid w:val="000A6762"/>
    <w:rsid w:val="000A69DF"/>
    <w:rsid w:val="000B6BE3"/>
    <w:rsid w:val="000C1193"/>
    <w:rsid w:val="000C25D3"/>
    <w:rsid w:val="000C46FD"/>
    <w:rsid w:val="000C5859"/>
    <w:rsid w:val="000D2533"/>
    <w:rsid w:val="000D3721"/>
    <w:rsid w:val="000D6D70"/>
    <w:rsid w:val="000D7535"/>
    <w:rsid w:val="000E35BC"/>
    <w:rsid w:val="000E3C21"/>
    <w:rsid w:val="000E6B62"/>
    <w:rsid w:val="000F16E4"/>
    <w:rsid w:val="00102905"/>
    <w:rsid w:val="00102A39"/>
    <w:rsid w:val="00110672"/>
    <w:rsid w:val="001119BC"/>
    <w:rsid w:val="0011418D"/>
    <w:rsid w:val="00117817"/>
    <w:rsid w:val="00117B68"/>
    <w:rsid w:val="00134831"/>
    <w:rsid w:val="00135315"/>
    <w:rsid w:val="00144F6E"/>
    <w:rsid w:val="00150E98"/>
    <w:rsid w:val="00153EF8"/>
    <w:rsid w:val="0016084A"/>
    <w:rsid w:val="00164AB5"/>
    <w:rsid w:val="00170D30"/>
    <w:rsid w:val="00177409"/>
    <w:rsid w:val="00180BD3"/>
    <w:rsid w:val="00190E83"/>
    <w:rsid w:val="00192CCD"/>
    <w:rsid w:val="001B1871"/>
    <w:rsid w:val="001B47CD"/>
    <w:rsid w:val="001B5075"/>
    <w:rsid w:val="001C38B0"/>
    <w:rsid w:val="001C69BD"/>
    <w:rsid w:val="001D140B"/>
    <w:rsid w:val="001D30A9"/>
    <w:rsid w:val="001D41AE"/>
    <w:rsid w:val="001D56DF"/>
    <w:rsid w:val="001D589F"/>
    <w:rsid w:val="001E0977"/>
    <w:rsid w:val="001E46F2"/>
    <w:rsid w:val="001E6F9C"/>
    <w:rsid w:val="001F0E55"/>
    <w:rsid w:val="00205F18"/>
    <w:rsid w:val="00210C97"/>
    <w:rsid w:val="00212357"/>
    <w:rsid w:val="00213D88"/>
    <w:rsid w:val="0021535C"/>
    <w:rsid w:val="0022147E"/>
    <w:rsid w:val="00221569"/>
    <w:rsid w:val="00222339"/>
    <w:rsid w:val="00226D3D"/>
    <w:rsid w:val="00235328"/>
    <w:rsid w:val="002365E9"/>
    <w:rsid w:val="00237916"/>
    <w:rsid w:val="0023792B"/>
    <w:rsid w:val="00250F82"/>
    <w:rsid w:val="00256E91"/>
    <w:rsid w:val="00257844"/>
    <w:rsid w:val="0026242A"/>
    <w:rsid w:val="00264516"/>
    <w:rsid w:val="002730B5"/>
    <w:rsid w:val="00274886"/>
    <w:rsid w:val="00280AE6"/>
    <w:rsid w:val="00280EC9"/>
    <w:rsid w:val="00290E3F"/>
    <w:rsid w:val="002961B3"/>
    <w:rsid w:val="0029748B"/>
    <w:rsid w:val="002A46E0"/>
    <w:rsid w:val="002B2A65"/>
    <w:rsid w:val="002B44BF"/>
    <w:rsid w:val="002C5C84"/>
    <w:rsid w:val="002D4B4B"/>
    <w:rsid w:val="002D577D"/>
    <w:rsid w:val="002E10AD"/>
    <w:rsid w:val="002E4F0E"/>
    <w:rsid w:val="002F0E29"/>
    <w:rsid w:val="002F2200"/>
    <w:rsid w:val="002F5133"/>
    <w:rsid w:val="00302105"/>
    <w:rsid w:val="00305AC7"/>
    <w:rsid w:val="00305B49"/>
    <w:rsid w:val="00311403"/>
    <w:rsid w:val="00312BE9"/>
    <w:rsid w:val="00317C5B"/>
    <w:rsid w:val="00324E91"/>
    <w:rsid w:val="00332C49"/>
    <w:rsid w:val="00336D42"/>
    <w:rsid w:val="0033728D"/>
    <w:rsid w:val="003442DA"/>
    <w:rsid w:val="00351932"/>
    <w:rsid w:val="00362B58"/>
    <w:rsid w:val="0036387A"/>
    <w:rsid w:val="003639D1"/>
    <w:rsid w:val="0037221A"/>
    <w:rsid w:val="0037293A"/>
    <w:rsid w:val="00375314"/>
    <w:rsid w:val="00383EB8"/>
    <w:rsid w:val="0038495F"/>
    <w:rsid w:val="00387CB4"/>
    <w:rsid w:val="00391DE2"/>
    <w:rsid w:val="00396423"/>
    <w:rsid w:val="003A6CAB"/>
    <w:rsid w:val="003B188B"/>
    <w:rsid w:val="003B3B83"/>
    <w:rsid w:val="003C5ED2"/>
    <w:rsid w:val="003D3CEF"/>
    <w:rsid w:val="003D530B"/>
    <w:rsid w:val="003E2510"/>
    <w:rsid w:val="003E626F"/>
    <w:rsid w:val="003F4EB1"/>
    <w:rsid w:val="004074D1"/>
    <w:rsid w:val="00412ED3"/>
    <w:rsid w:val="004139D1"/>
    <w:rsid w:val="0041498E"/>
    <w:rsid w:val="00421028"/>
    <w:rsid w:val="0042226A"/>
    <w:rsid w:val="0042311B"/>
    <w:rsid w:val="004233A5"/>
    <w:rsid w:val="0043593F"/>
    <w:rsid w:val="0043721A"/>
    <w:rsid w:val="00437E5E"/>
    <w:rsid w:val="004435AB"/>
    <w:rsid w:val="00443C83"/>
    <w:rsid w:val="0044498B"/>
    <w:rsid w:val="00445C4D"/>
    <w:rsid w:val="00450110"/>
    <w:rsid w:val="00455D49"/>
    <w:rsid w:val="004624A8"/>
    <w:rsid w:val="00463998"/>
    <w:rsid w:val="0046539B"/>
    <w:rsid w:val="004659CE"/>
    <w:rsid w:val="0047140F"/>
    <w:rsid w:val="0047283B"/>
    <w:rsid w:val="004742EE"/>
    <w:rsid w:val="00477933"/>
    <w:rsid w:val="004A0533"/>
    <w:rsid w:val="004A4499"/>
    <w:rsid w:val="004A79A5"/>
    <w:rsid w:val="004B1E14"/>
    <w:rsid w:val="004B3534"/>
    <w:rsid w:val="004D022A"/>
    <w:rsid w:val="004D0AAF"/>
    <w:rsid w:val="004D194B"/>
    <w:rsid w:val="004E01A9"/>
    <w:rsid w:val="004E21F7"/>
    <w:rsid w:val="004E7ABD"/>
    <w:rsid w:val="004F0B7D"/>
    <w:rsid w:val="00500642"/>
    <w:rsid w:val="005019E4"/>
    <w:rsid w:val="005053F5"/>
    <w:rsid w:val="00515394"/>
    <w:rsid w:val="005169A3"/>
    <w:rsid w:val="0052440C"/>
    <w:rsid w:val="005276B9"/>
    <w:rsid w:val="00530DD1"/>
    <w:rsid w:val="00533E24"/>
    <w:rsid w:val="00541D50"/>
    <w:rsid w:val="005522AF"/>
    <w:rsid w:val="00556D34"/>
    <w:rsid w:val="005625FA"/>
    <w:rsid w:val="00562FBF"/>
    <w:rsid w:val="00563A09"/>
    <w:rsid w:val="00571CB0"/>
    <w:rsid w:val="00574F4B"/>
    <w:rsid w:val="00580283"/>
    <w:rsid w:val="0058522B"/>
    <w:rsid w:val="00586B3C"/>
    <w:rsid w:val="005930F6"/>
    <w:rsid w:val="005A0D2E"/>
    <w:rsid w:val="005B03B8"/>
    <w:rsid w:val="005B0DF2"/>
    <w:rsid w:val="005B4844"/>
    <w:rsid w:val="005B7C1C"/>
    <w:rsid w:val="005C1622"/>
    <w:rsid w:val="005C223F"/>
    <w:rsid w:val="005C7FFD"/>
    <w:rsid w:val="005E5D0A"/>
    <w:rsid w:val="005E6702"/>
    <w:rsid w:val="005F5D92"/>
    <w:rsid w:val="005F73B8"/>
    <w:rsid w:val="00605E1E"/>
    <w:rsid w:val="00614D92"/>
    <w:rsid w:val="006164D9"/>
    <w:rsid w:val="00641EEC"/>
    <w:rsid w:val="00642343"/>
    <w:rsid w:val="0064450E"/>
    <w:rsid w:val="00650D1A"/>
    <w:rsid w:val="006512FE"/>
    <w:rsid w:val="006549A8"/>
    <w:rsid w:val="006715DF"/>
    <w:rsid w:val="0067746B"/>
    <w:rsid w:val="0068708A"/>
    <w:rsid w:val="0069092B"/>
    <w:rsid w:val="00693D6E"/>
    <w:rsid w:val="006A3D0B"/>
    <w:rsid w:val="006A62CE"/>
    <w:rsid w:val="006B19B8"/>
    <w:rsid w:val="006B40BF"/>
    <w:rsid w:val="006B5FAB"/>
    <w:rsid w:val="006B743E"/>
    <w:rsid w:val="006C2D32"/>
    <w:rsid w:val="006D0A93"/>
    <w:rsid w:val="006D48A1"/>
    <w:rsid w:val="006D67CF"/>
    <w:rsid w:val="006E0DF0"/>
    <w:rsid w:val="006E3329"/>
    <w:rsid w:val="006E7DA9"/>
    <w:rsid w:val="006F0489"/>
    <w:rsid w:val="006F567E"/>
    <w:rsid w:val="007052A8"/>
    <w:rsid w:val="007077F2"/>
    <w:rsid w:val="00714E08"/>
    <w:rsid w:val="00722894"/>
    <w:rsid w:val="0073085F"/>
    <w:rsid w:val="00733F89"/>
    <w:rsid w:val="007344B9"/>
    <w:rsid w:val="00743302"/>
    <w:rsid w:val="00754A49"/>
    <w:rsid w:val="007667FC"/>
    <w:rsid w:val="007717F9"/>
    <w:rsid w:val="00775DF0"/>
    <w:rsid w:val="007767CA"/>
    <w:rsid w:val="007A060C"/>
    <w:rsid w:val="007A70EB"/>
    <w:rsid w:val="007B01B9"/>
    <w:rsid w:val="007B79A4"/>
    <w:rsid w:val="007C49B6"/>
    <w:rsid w:val="007C7AB5"/>
    <w:rsid w:val="007D5BEC"/>
    <w:rsid w:val="007D677F"/>
    <w:rsid w:val="007E230C"/>
    <w:rsid w:val="007E30E0"/>
    <w:rsid w:val="007F3CC0"/>
    <w:rsid w:val="007F5DBE"/>
    <w:rsid w:val="007F7532"/>
    <w:rsid w:val="00802416"/>
    <w:rsid w:val="00805198"/>
    <w:rsid w:val="00806D6E"/>
    <w:rsid w:val="00807B04"/>
    <w:rsid w:val="00811882"/>
    <w:rsid w:val="00812312"/>
    <w:rsid w:val="00813522"/>
    <w:rsid w:val="00813F0F"/>
    <w:rsid w:val="00821C4F"/>
    <w:rsid w:val="00825C3A"/>
    <w:rsid w:val="00831BFD"/>
    <w:rsid w:val="008345CD"/>
    <w:rsid w:val="00837D97"/>
    <w:rsid w:val="00840115"/>
    <w:rsid w:val="00842849"/>
    <w:rsid w:val="0085047E"/>
    <w:rsid w:val="00855E31"/>
    <w:rsid w:val="00860CEA"/>
    <w:rsid w:val="00861DCC"/>
    <w:rsid w:val="00864334"/>
    <w:rsid w:val="00864520"/>
    <w:rsid w:val="00874D03"/>
    <w:rsid w:val="008803D3"/>
    <w:rsid w:val="00881258"/>
    <w:rsid w:val="008830A6"/>
    <w:rsid w:val="0088762B"/>
    <w:rsid w:val="008A501C"/>
    <w:rsid w:val="008B4D0A"/>
    <w:rsid w:val="008B5B42"/>
    <w:rsid w:val="008C2DBF"/>
    <w:rsid w:val="008C2ECD"/>
    <w:rsid w:val="008D5B1B"/>
    <w:rsid w:val="008D6C9D"/>
    <w:rsid w:val="008D6D38"/>
    <w:rsid w:val="008E06F0"/>
    <w:rsid w:val="008E099B"/>
    <w:rsid w:val="008E5457"/>
    <w:rsid w:val="008E72FF"/>
    <w:rsid w:val="008F232C"/>
    <w:rsid w:val="008F2899"/>
    <w:rsid w:val="00902DE5"/>
    <w:rsid w:val="009058E9"/>
    <w:rsid w:val="00916B33"/>
    <w:rsid w:val="00924295"/>
    <w:rsid w:val="009302AD"/>
    <w:rsid w:val="0093126A"/>
    <w:rsid w:val="00933F68"/>
    <w:rsid w:val="009346A8"/>
    <w:rsid w:val="00937755"/>
    <w:rsid w:val="00953BDA"/>
    <w:rsid w:val="009627C5"/>
    <w:rsid w:val="00970AC8"/>
    <w:rsid w:val="00970AD1"/>
    <w:rsid w:val="0097128A"/>
    <w:rsid w:val="00976B75"/>
    <w:rsid w:val="00980E7A"/>
    <w:rsid w:val="009838F5"/>
    <w:rsid w:val="00983A7C"/>
    <w:rsid w:val="00984286"/>
    <w:rsid w:val="009864C0"/>
    <w:rsid w:val="00987B6C"/>
    <w:rsid w:val="00991B40"/>
    <w:rsid w:val="00992F3A"/>
    <w:rsid w:val="00994782"/>
    <w:rsid w:val="0099500B"/>
    <w:rsid w:val="009B20D3"/>
    <w:rsid w:val="009C06D0"/>
    <w:rsid w:val="009C53EF"/>
    <w:rsid w:val="009D0C19"/>
    <w:rsid w:val="009D2ACF"/>
    <w:rsid w:val="009D609C"/>
    <w:rsid w:val="009F161E"/>
    <w:rsid w:val="009F2761"/>
    <w:rsid w:val="009F41D8"/>
    <w:rsid w:val="009F551D"/>
    <w:rsid w:val="00A00745"/>
    <w:rsid w:val="00A0164C"/>
    <w:rsid w:val="00A02E13"/>
    <w:rsid w:val="00A032ED"/>
    <w:rsid w:val="00A0726C"/>
    <w:rsid w:val="00A136A4"/>
    <w:rsid w:val="00A20F9B"/>
    <w:rsid w:val="00A2507C"/>
    <w:rsid w:val="00A3518B"/>
    <w:rsid w:val="00A43F4C"/>
    <w:rsid w:val="00A45411"/>
    <w:rsid w:val="00A51DEF"/>
    <w:rsid w:val="00A560B1"/>
    <w:rsid w:val="00A63C2C"/>
    <w:rsid w:val="00A66DB1"/>
    <w:rsid w:val="00A710E7"/>
    <w:rsid w:val="00A7136C"/>
    <w:rsid w:val="00A77898"/>
    <w:rsid w:val="00A82D4C"/>
    <w:rsid w:val="00A863B3"/>
    <w:rsid w:val="00A94C0B"/>
    <w:rsid w:val="00A9678A"/>
    <w:rsid w:val="00AA051C"/>
    <w:rsid w:val="00AA2DF0"/>
    <w:rsid w:val="00AB0D80"/>
    <w:rsid w:val="00AB2462"/>
    <w:rsid w:val="00AB34F5"/>
    <w:rsid w:val="00AB5788"/>
    <w:rsid w:val="00AB7004"/>
    <w:rsid w:val="00AD2B35"/>
    <w:rsid w:val="00AD2D12"/>
    <w:rsid w:val="00AD3309"/>
    <w:rsid w:val="00AD55AC"/>
    <w:rsid w:val="00AE0953"/>
    <w:rsid w:val="00AE2DAA"/>
    <w:rsid w:val="00AE4A52"/>
    <w:rsid w:val="00AE5063"/>
    <w:rsid w:val="00AE57CC"/>
    <w:rsid w:val="00AE7C35"/>
    <w:rsid w:val="00AF16ED"/>
    <w:rsid w:val="00AF35C7"/>
    <w:rsid w:val="00AF4801"/>
    <w:rsid w:val="00AF48C6"/>
    <w:rsid w:val="00AF559E"/>
    <w:rsid w:val="00B00974"/>
    <w:rsid w:val="00B0182D"/>
    <w:rsid w:val="00B02862"/>
    <w:rsid w:val="00B02B62"/>
    <w:rsid w:val="00B03FC3"/>
    <w:rsid w:val="00B102A6"/>
    <w:rsid w:val="00B1053B"/>
    <w:rsid w:val="00B14743"/>
    <w:rsid w:val="00B21EE8"/>
    <w:rsid w:val="00B25D0F"/>
    <w:rsid w:val="00B30536"/>
    <w:rsid w:val="00B41B74"/>
    <w:rsid w:val="00B41C2B"/>
    <w:rsid w:val="00B42EED"/>
    <w:rsid w:val="00B45A57"/>
    <w:rsid w:val="00B4731F"/>
    <w:rsid w:val="00B503A3"/>
    <w:rsid w:val="00B50432"/>
    <w:rsid w:val="00B55D89"/>
    <w:rsid w:val="00B6039E"/>
    <w:rsid w:val="00B70902"/>
    <w:rsid w:val="00B759D8"/>
    <w:rsid w:val="00B76009"/>
    <w:rsid w:val="00B80DE0"/>
    <w:rsid w:val="00B814D7"/>
    <w:rsid w:val="00B82BB7"/>
    <w:rsid w:val="00B87F3D"/>
    <w:rsid w:val="00B932C3"/>
    <w:rsid w:val="00BA38EB"/>
    <w:rsid w:val="00BB12AB"/>
    <w:rsid w:val="00BB4BFA"/>
    <w:rsid w:val="00BB5F99"/>
    <w:rsid w:val="00BC2B96"/>
    <w:rsid w:val="00BC3506"/>
    <w:rsid w:val="00BD407C"/>
    <w:rsid w:val="00BE2866"/>
    <w:rsid w:val="00BE6AA2"/>
    <w:rsid w:val="00BE6CA2"/>
    <w:rsid w:val="00C021C3"/>
    <w:rsid w:val="00C04B51"/>
    <w:rsid w:val="00C06197"/>
    <w:rsid w:val="00C073A4"/>
    <w:rsid w:val="00C11F40"/>
    <w:rsid w:val="00C2105A"/>
    <w:rsid w:val="00C24834"/>
    <w:rsid w:val="00C30590"/>
    <w:rsid w:val="00C30F6E"/>
    <w:rsid w:val="00C31F68"/>
    <w:rsid w:val="00C37DC7"/>
    <w:rsid w:val="00C412F7"/>
    <w:rsid w:val="00C41E48"/>
    <w:rsid w:val="00C47886"/>
    <w:rsid w:val="00C51A0C"/>
    <w:rsid w:val="00C57AF4"/>
    <w:rsid w:val="00C66C54"/>
    <w:rsid w:val="00C67955"/>
    <w:rsid w:val="00C74733"/>
    <w:rsid w:val="00C875C0"/>
    <w:rsid w:val="00C93528"/>
    <w:rsid w:val="00C95A86"/>
    <w:rsid w:val="00CA15D1"/>
    <w:rsid w:val="00CA3BE9"/>
    <w:rsid w:val="00CA4549"/>
    <w:rsid w:val="00CA4CE4"/>
    <w:rsid w:val="00CA5EFE"/>
    <w:rsid w:val="00CB3E25"/>
    <w:rsid w:val="00CC2C0D"/>
    <w:rsid w:val="00CC4D57"/>
    <w:rsid w:val="00CC537F"/>
    <w:rsid w:val="00CD2ECC"/>
    <w:rsid w:val="00CD41C8"/>
    <w:rsid w:val="00CF042F"/>
    <w:rsid w:val="00CF19DD"/>
    <w:rsid w:val="00CF238A"/>
    <w:rsid w:val="00CF5C69"/>
    <w:rsid w:val="00CF5F41"/>
    <w:rsid w:val="00CF73C6"/>
    <w:rsid w:val="00D031BF"/>
    <w:rsid w:val="00D06937"/>
    <w:rsid w:val="00D075E3"/>
    <w:rsid w:val="00D11913"/>
    <w:rsid w:val="00D14AAF"/>
    <w:rsid w:val="00D14F7F"/>
    <w:rsid w:val="00D164FD"/>
    <w:rsid w:val="00D1767A"/>
    <w:rsid w:val="00D279E9"/>
    <w:rsid w:val="00D36204"/>
    <w:rsid w:val="00D36E7E"/>
    <w:rsid w:val="00D37E5D"/>
    <w:rsid w:val="00D407ED"/>
    <w:rsid w:val="00D40CEE"/>
    <w:rsid w:val="00D40EB1"/>
    <w:rsid w:val="00D43A97"/>
    <w:rsid w:val="00D458F3"/>
    <w:rsid w:val="00D50619"/>
    <w:rsid w:val="00D627F5"/>
    <w:rsid w:val="00D62D2B"/>
    <w:rsid w:val="00D643C9"/>
    <w:rsid w:val="00D6637C"/>
    <w:rsid w:val="00D749FF"/>
    <w:rsid w:val="00D76A4E"/>
    <w:rsid w:val="00D80485"/>
    <w:rsid w:val="00D904CE"/>
    <w:rsid w:val="00D90AF1"/>
    <w:rsid w:val="00D92ABA"/>
    <w:rsid w:val="00D932BC"/>
    <w:rsid w:val="00D93F56"/>
    <w:rsid w:val="00DA2352"/>
    <w:rsid w:val="00DA36BA"/>
    <w:rsid w:val="00DA3C62"/>
    <w:rsid w:val="00DA64A9"/>
    <w:rsid w:val="00DB6F43"/>
    <w:rsid w:val="00DB7178"/>
    <w:rsid w:val="00DC4879"/>
    <w:rsid w:val="00DC5E66"/>
    <w:rsid w:val="00DC68A4"/>
    <w:rsid w:val="00DD45D1"/>
    <w:rsid w:val="00DD5EB2"/>
    <w:rsid w:val="00DE1525"/>
    <w:rsid w:val="00DE4B99"/>
    <w:rsid w:val="00DF0467"/>
    <w:rsid w:val="00DF3C23"/>
    <w:rsid w:val="00DF739A"/>
    <w:rsid w:val="00E01F37"/>
    <w:rsid w:val="00E0207C"/>
    <w:rsid w:val="00E0253F"/>
    <w:rsid w:val="00E04E89"/>
    <w:rsid w:val="00E10AE8"/>
    <w:rsid w:val="00E203DA"/>
    <w:rsid w:val="00E27228"/>
    <w:rsid w:val="00E3371E"/>
    <w:rsid w:val="00E34058"/>
    <w:rsid w:val="00E37132"/>
    <w:rsid w:val="00E37170"/>
    <w:rsid w:val="00E40E6E"/>
    <w:rsid w:val="00E47EED"/>
    <w:rsid w:val="00E5527E"/>
    <w:rsid w:val="00E6652D"/>
    <w:rsid w:val="00E7136B"/>
    <w:rsid w:val="00E72068"/>
    <w:rsid w:val="00E72ED0"/>
    <w:rsid w:val="00E74CCA"/>
    <w:rsid w:val="00E802CB"/>
    <w:rsid w:val="00E83F8F"/>
    <w:rsid w:val="00E85A1D"/>
    <w:rsid w:val="00E91D94"/>
    <w:rsid w:val="00E93F6F"/>
    <w:rsid w:val="00E964DF"/>
    <w:rsid w:val="00E97F58"/>
    <w:rsid w:val="00EA0204"/>
    <w:rsid w:val="00EA5823"/>
    <w:rsid w:val="00EB496E"/>
    <w:rsid w:val="00EB69B7"/>
    <w:rsid w:val="00EC0714"/>
    <w:rsid w:val="00EC0A3E"/>
    <w:rsid w:val="00EC342D"/>
    <w:rsid w:val="00ED7A3F"/>
    <w:rsid w:val="00EE369C"/>
    <w:rsid w:val="00EE4BE8"/>
    <w:rsid w:val="00EE6294"/>
    <w:rsid w:val="00EF15CC"/>
    <w:rsid w:val="00EF413A"/>
    <w:rsid w:val="00F02894"/>
    <w:rsid w:val="00F07B3B"/>
    <w:rsid w:val="00F11D4A"/>
    <w:rsid w:val="00F11D96"/>
    <w:rsid w:val="00F1226A"/>
    <w:rsid w:val="00F13EAA"/>
    <w:rsid w:val="00F14C22"/>
    <w:rsid w:val="00F15A74"/>
    <w:rsid w:val="00F16AC9"/>
    <w:rsid w:val="00F1747D"/>
    <w:rsid w:val="00F21BF0"/>
    <w:rsid w:val="00F22DFE"/>
    <w:rsid w:val="00F24ADB"/>
    <w:rsid w:val="00F27D5B"/>
    <w:rsid w:val="00F31298"/>
    <w:rsid w:val="00F40F31"/>
    <w:rsid w:val="00F434E2"/>
    <w:rsid w:val="00F44589"/>
    <w:rsid w:val="00F61E15"/>
    <w:rsid w:val="00F63F4E"/>
    <w:rsid w:val="00F70F4B"/>
    <w:rsid w:val="00F718BD"/>
    <w:rsid w:val="00F718C8"/>
    <w:rsid w:val="00F71CB5"/>
    <w:rsid w:val="00F761E8"/>
    <w:rsid w:val="00F83E6E"/>
    <w:rsid w:val="00F904D2"/>
    <w:rsid w:val="00F9070B"/>
    <w:rsid w:val="00FA011E"/>
    <w:rsid w:val="00FA0EE6"/>
    <w:rsid w:val="00FA1E32"/>
    <w:rsid w:val="00FA2AB5"/>
    <w:rsid w:val="00FA53E6"/>
    <w:rsid w:val="00FA555E"/>
    <w:rsid w:val="00FB2E97"/>
    <w:rsid w:val="00FB5E8E"/>
    <w:rsid w:val="00FB62F4"/>
    <w:rsid w:val="00FC17C3"/>
    <w:rsid w:val="00FD3CEF"/>
    <w:rsid w:val="00FD444A"/>
    <w:rsid w:val="00FD5906"/>
    <w:rsid w:val="00FD7D8F"/>
    <w:rsid w:val="00FE51CD"/>
    <w:rsid w:val="00FE573E"/>
    <w:rsid w:val="00FE6D36"/>
    <w:rsid w:val="00FF085B"/>
    <w:rsid w:val="00FF1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0E3F7D3"/>
  <w15:docId w15:val="{33A562FB-5ACE-4B60-91EF-79156D37E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E1525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ind w:firstLine="567"/>
      <w:jc w:val="both"/>
      <w:outlineLvl w:val="1"/>
    </w:pPr>
    <w:rPr>
      <w:rFonts w:ascii="Arial" w:hAnsi="Arial"/>
      <w:b/>
      <w:i/>
      <w:sz w:val="28"/>
      <w:szCs w:val="20"/>
    </w:rPr>
  </w:style>
  <w:style w:type="paragraph" w:styleId="3">
    <w:name w:val="heading 3"/>
    <w:basedOn w:val="a"/>
    <w:next w:val="a"/>
    <w:qFormat/>
    <w:pPr>
      <w:keepNext/>
      <w:spacing w:before="240" w:after="60"/>
      <w:ind w:firstLine="567"/>
      <w:jc w:val="both"/>
      <w:outlineLvl w:val="2"/>
    </w:pPr>
    <w:rPr>
      <w:rFonts w:ascii="Arial" w:hAnsi="Arial"/>
      <w:sz w:val="28"/>
      <w:szCs w:val="20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bCs/>
      <w:sz w:val="28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spacing w:val="112"/>
      <w:sz w:val="60"/>
    </w:rPr>
  </w:style>
  <w:style w:type="paragraph" w:styleId="6">
    <w:name w:val="heading 6"/>
    <w:basedOn w:val="a"/>
    <w:next w:val="a"/>
    <w:qFormat/>
    <w:pPr>
      <w:keepNext/>
      <w:spacing w:line="360" w:lineRule="auto"/>
      <w:jc w:val="both"/>
      <w:outlineLvl w:val="5"/>
    </w:pPr>
    <w:rPr>
      <w:b/>
      <w:bCs/>
      <w:sz w:val="22"/>
    </w:rPr>
  </w:style>
  <w:style w:type="paragraph" w:styleId="7">
    <w:name w:val="heading 7"/>
    <w:basedOn w:val="a"/>
    <w:next w:val="a"/>
    <w:qFormat/>
    <w:pPr>
      <w:keepNext/>
      <w:outlineLvl w:val="6"/>
    </w:pPr>
    <w:rPr>
      <w:b/>
      <w:bCs/>
      <w:sz w:val="22"/>
    </w:rPr>
  </w:style>
  <w:style w:type="paragraph" w:styleId="8">
    <w:name w:val="heading 8"/>
    <w:basedOn w:val="a"/>
    <w:next w:val="a"/>
    <w:qFormat/>
    <w:pPr>
      <w:keepNext/>
      <w:outlineLvl w:val="7"/>
    </w:pPr>
    <w:rPr>
      <w:rFonts w:ascii="Garamond" w:hAnsi="Garamond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ступ"/>
    <w:basedOn w:val="a4"/>
    <w:next w:val="a5"/>
    <w:pPr>
      <w:overflowPunct w:val="0"/>
      <w:autoSpaceDE w:val="0"/>
      <w:autoSpaceDN w:val="0"/>
      <w:adjustRightInd w:val="0"/>
      <w:spacing w:before="0" w:after="360"/>
      <w:textAlignment w:val="baseline"/>
      <w:outlineLvl w:val="9"/>
    </w:pPr>
    <w:rPr>
      <w:rFonts w:ascii="Times New Roman" w:hAnsi="Times New Roman" w:cs="Times New Roman"/>
      <w:bCs w:val="0"/>
      <w:spacing w:val="60"/>
      <w:kern w:val="0"/>
      <w:sz w:val="34"/>
      <w:szCs w:val="20"/>
    </w:rPr>
  </w:style>
  <w:style w:type="paragraph" w:customStyle="1" w:styleId="a6">
    <w:name w:val="Раздел"/>
    <w:basedOn w:val="a"/>
    <w:autoRedefine/>
    <w:pPr>
      <w:spacing w:after="240"/>
      <w:ind w:left="2410" w:hanging="2410"/>
    </w:pPr>
    <w:rPr>
      <w:rFonts w:ascii="Garamond" w:hAnsi="Garamond" w:cs="Courier New"/>
      <w:b/>
      <w:bCs/>
      <w:sz w:val="32"/>
      <w:szCs w:val="20"/>
    </w:rPr>
  </w:style>
  <w:style w:type="paragraph" w:customStyle="1" w:styleId="a7">
    <w:name w:val="Праграф"/>
    <w:basedOn w:val="1"/>
    <w:next w:val="a"/>
    <w:autoRedefine/>
    <w:pPr>
      <w:spacing w:after="480"/>
      <w:jc w:val="center"/>
    </w:pPr>
    <w:rPr>
      <w:rFonts w:ascii="Courier New" w:hAnsi="Courier New" w:cs="Courier New"/>
      <w:kern w:val="0"/>
      <w:sz w:val="26"/>
      <w:szCs w:val="20"/>
    </w:rPr>
  </w:style>
  <w:style w:type="paragraph" w:styleId="a4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a5">
    <w:name w:val="А_текст"/>
    <w:basedOn w:val="a"/>
    <w:pPr>
      <w:overflowPunct w:val="0"/>
      <w:autoSpaceDE w:val="0"/>
      <w:autoSpaceDN w:val="0"/>
      <w:adjustRightInd w:val="0"/>
      <w:spacing w:line="360" w:lineRule="auto"/>
      <w:ind w:firstLine="851"/>
      <w:jc w:val="both"/>
      <w:textAlignment w:val="baseline"/>
    </w:pPr>
    <w:rPr>
      <w:sz w:val="28"/>
      <w:szCs w:val="20"/>
    </w:rPr>
  </w:style>
  <w:style w:type="paragraph" w:styleId="a8">
    <w:name w:val="header"/>
    <w:basedOn w:val="a"/>
    <w:pPr>
      <w:tabs>
        <w:tab w:val="center" w:pos="4153"/>
        <w:tab w:val="right" w:pos="8306"/>
      </w:tabs>
    </w:pPr>
  </w:style>
  <w:style w:type="paragraph" w:styleId="a9">
    <w:name w:val="footer"/>
    <w:basedOn w:val="a"/>
    <w:link w:val="aa"/>
    <w:uiPriority w:val="99"/>
    <w:pPr>
      <w:tabs>
        <w:tab w:val="center" w:pos="4153"/>
        <w:tab w:val="right" w:pos="8306"/>
      </w:tabs>
    </w:pPr>
  </w:style>
  <w:style w:type="paragraph" w:styleId="ab">
    <w:name w:val="Body Text"/>
    <w:basedOn w:val="a"/>
    <w:link w:val="ac"/>
    <w:pPr>
      <w:jc w:val="center"/>
    </w:pPr>
  </w:style>
  <w:style w:type="paragraph" w:styleId="ad">
    <w:name w:val="Balloon Text"/>
    <w:basedOn w:val="a"/>
    <w:link w:val="ae"/>
    <w:rsid w:val="00222339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link w:val="ad"/>
    <w:rsid w:val="00222339"/>
    <w:rPr>
      <w:rFonts w:ascii="Segoe UI" w:hAnsi="Segoe UI" w:cs="Segoe UI"/>
      <w:sz w:val="18"/>
      <w:szCs w:val="18"/>
      <w:lang w:eastAsia="ru-RU"/>
    </w:rPr>
  </w:style>
  <w:style w:type="character" w:styleId="af">
    <w:name w:val="Placeholder Text"/>
    <w:basedOn w:val="a0"/>
    <w:uiPriority w:val="99"/>
    <w:semiHidden/>
    <w:rsid w:val="00086188"/>
    <w:rPr>
      <w:color w:val="808080"/>
    </w:rPr>
  </w:style>
  <w:style w:type="character" w:customStyle="1" w:styleId="aa">
    <w:name w:val="Нижний колонтитул Знак"/>
    <w:basedOn w:val="a0"/>
    <w:link w:val="a9"/>
    <w:uiPriority w:val="99"/>
    <w:rsid w:val="006D67CF"/>
    <w:rPr>
      <w:sz w:val="24"/>
      <w:szCs w:val="24"/>
      <w:lang w:eastAsia="ru-RU"/>
    </w:rPr>
  </w:style>
  <w:style w:type="paragraph" w:styleId="af0">
    <w:name w:val="List Paragraph"/>
    <w:basedOn w:val="a"/>
    <w:uiPriority w:val="34"/>
    <w:qFormat/>
    <w:rsid w:val="008F232C"/>
    <w:pPr>
      <w:ind w:left="720"/>
      <w:contextualSpacing/>
    </w:pPr>
  </w:style>
  <w:style w:type="paragraph" w:customStyle="1" w:styleId="M">
    <w:name w:val="?????M"/>
    <w:basedOn w:val="a"/>
    <w:rsid w:val="00861DCC"/>
    <w:pPr>
      <w:overflowPunct w:val="0"/>
      <w:autoSpaceDE w:val="0"/>
      <w:autoSpaceDN w:val="0"/>
      <w:adjustRightInd w:val="0"/>
    </w:pPr>
    <w:rPr>
      <w:sz w:val="20"/>
      <w:szCs w:val="20"/>
      <w:lang w:val="ru-RU" w:eastAsia="en-US"/>
    </w:rPr>
  </w:style>
  <w:style w:type="character" w:customStyle="1" w:styleId="10">
    <w:name w:val="Заголовок 1 Знак"/>
    <w:basedOn w:val="a0"/>
    <w:link w:val="1"/>
    <w:rsid w:val="001E0977"/>
    <w:rPr>
      <w:rFonts w:ascii="Arial" w:hAnsi="Arial" w:cs="Arial"/>
      <w:b/>
      <w:bCs/>
      <w:kern w:val="32"/>
      <w:sz w:val="32"/>
      <w:szCs w:val="32"/>
      <w:lang w:eastAsia="ru-RU"/>
    </w:rPr>
  </w:style>
  <w:style w:type="character" w:customStyle="1" w:styleId="ac">
    <w:name w:val="Основной текст Знак"/>
    <w:basedOn w:val="a0"/>
    <w:link w:val="ab"/>
    <w:rsid w:val="001E0977"/>
    <w:rPr>
      <w:sz w:val="24"/>
      <w:szCs w:val="24"/>
      <w:lang w:eastAsia="ru-RU"/>
    </w:rPr>
  </w:style>
  <w:style w:type="paragraph" w:styleId="af1">
    <w:name w:val="Body Text Indent"/>
    <w:basedOn w:val="a"/>
    <w:link w:val="af2"/>
    <w:semiHidden/>
    <w:unhideWhenUsed/>
    <w:rsid w:val="001E0977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af2">
    <w:name w:val="Основной текст с отступом Знак"/>
    <w:basedOn w:val="a0"/>
    <w:link w:val="af1"/>
    <w:semiHidden/>
    <w:rsid w:val="001E0977"/>
    <w:rPr>
      <w:sz w:val="28"/>
      <w:szCs w:val="28"/>
      <w:lang w:eastAsia="ru-RU"/>
    </w:rPr>
  </w:style>
  <w:style w:type="character" w:styleId="af3">
    <w:name w:val="Hyperlink"/>
    <w:basedOn w:val="a0"/>
    <w:unhideWhenUsed/>
    <w:rsid w:val="00B14743"/>
    <w:rPr>
      <w:color w:val="0563C1" w:themeColor="hyperlink"/>
      <w:u w:val="single"/>
    </w:rPr>
  </w:style>
  <w:style w:type="paragraph" w:customStyle="1" w:styleId="Mainheader">
    <w:name w:val="Main header"/>
    <w:basedOn w:val="a"/>
    <w:link w:val="MainheaderChar"/>
    <w:qFormat/>
    <w:rsid w:val="0064450E"/>
    <w:pPr>
      <w:keepNext/>
      <w:spacing w:after="240"/>
      <w:ind w:firstLine="562"/>
      <w:jc w:val="center"/>
      <w:outlineLvl w:val="1"/>
    </w:pPr>
    <w:rPr>
      <w:b/>
      <w:i/>
      <w:sz w:val="36"/>
      <w:szCs w:val="28"/>
    </w:rPr>
  </w:style>
  <w:style w:type="character" w:customStyle="1" w:styleId="MainheaderChar">
    <w:name w:val="Main header Char"/>
    <w:basedOn w:val="a0"/>
    <w:link w:val="Mainheader"/>
    <w:rsid w:val="0064450E"/>
    <w:rPr>
      <w:b/>
      <w:i/>
      <w:sz w:val="36"/>
      <w:szCs w:val="28"/>
      <w:lang w:eastAsia="ru-RU"/>
    </w:rPr>
  </w:style>
  <w:style w:type="paragraph" w:customStyle="1" w:styleId="Taskheader">
    <w:name w:val="Task header"/>
    <w:basedOn w:val="Mainheader"/>
    <w:link w:val="TaskheaderChar"/>
    <w:qFormat/>
    <w:rsid w:val="009864C0"/>
    <w:rPr>
      <w:b w:val="0"/>
      <w:bCs/>
      <w:sz w:val="32"/>
      <w:szCs w:val="32"/>
      <w:lang w:val="ru-RU"/>
    </w:rPr>
  </w:style>
  <w:style w:type="character" w:customStyle="1" w:styleId="TaskheaderChar">
    <w:name w:val="Task header Char"/>
    <w:basedOn w:val="MainheaderChar"/>
    <w:link w:val="Taskheader"/>
    <w:rsid w:val="009864C0"/>
    <w:rPr>
      <w:b w:val="0"/>
      <w:bCs/>
      <w:i/>
      <w:sz w:val="32"/>
      <w:szCs w:val="32"/>
      <w:lang w:val="ru-RU" w:eastAsia="ru-RU"/>
    </w:rPr>
  </w:style>
  <w:style w:type="paragraph" w:customStyle="1" w:styleId="Maintext">
    <w:name w:val="Main text"/>
    <w:basedOn w:val="a"/>
    <w:rsid w:val="0016084A"/>
    <w:pPr>
      <w:spacing w:line="360" w:lineRule="auto"/>
      <w:jc w:val="both"/>
    </w:pPr>
    <w:rPr>
      <w:sz w:val="28"/>
      <w:szCs w:val="20"/>
    </w:rPr>
  </w:style>
  <w:style w:type="paragraph" w:customStyle="1" w:styleId="MainCaption">
    <w:name w:val="Main Caption"/>
    <w:basedOn w:val="ab"/>
    <w:qFormat/>
    <w:rsid w:val="006B40BF"/>
    <w:pPr>
      <w:widowControl w:val="0"/>
      <w:autoSpaceDE w:val="0"/>
      <w:autoSpaceDN w:val="0"/>
      <w:jc w:val="left"/>
    </w:pPr>
    <w:rPr>
      <w:b/>
      <w:i/>
      <w:iCs/>
      <w:sz w:val="28"/>
      <w:szCs w:val="28"/>
      <w:lang w:val="ru-RU" w:bidi="ru-RU"/>
    </w:rPr>
  </w:style>
  <w:style w:type="paragraph" w:styleId="af4">
    <w:name w:val="Normal (Web)"/>
    <w:basedOn w:val="a"/>
    <w:uiPriority w:val="99"/>
    <w:rsid w:val="00563A09"/>
    <w:pPr>
      <w:spacing w:before="100" w:beforeAutospacing="1" w:after="100" w:afterAutospacing="1"/>
    </w:pPr>
    <w:rPr>
      <w:lang w:val="ru-RU"/>
    </w:rPr>
  </w:style>
  <w:style w:type="paragraph" w:styleId="HTML">
    <w:name w:val="HTML Preformatted"/>
    <w:basedOn w:val="a"/>
    <w:link w:val="HTML0"/>
    <w:uiPriority w:val="99"/>
    <w:unhideWhenUsed/>
    <w:rsid w:val="002214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22147E"/>
    <w:rPr>
      <w:rFonts w:ascii="Courier New" w:hAnsi="Courier New" w:cs="Courier New"/>
      <w:lang w:val="en-US" w:eastAsia="en-US"/>
    </w:rPr>
  </w:style>
  <w:style w:type="paragraph" w:customStyle="1" w:styleId="msonormal0">
    <w:name w:val="msonormal"/>
    <w:basedOn w:val="a"/>
    <w:rsid w:val="00A82D4C"/>
    <w:pPr>
      <w:spacing w:before="100" w:beforeAutospacing="1" w:after="100" w:afterAutospacing="1"/>
    </w:pPr>
    <w:rPr>
      <w:lang w:val="en-US" w:eastAsia="en-US"/>
    </w:rPr>
  </w:style>
  <w:style w:type="paragraph" w:customStyle="1" w:styleId="11">
    <w:name w:val="Абзац списка1"/>
    <w:basedOn w:val="a"/>
    <w:rsid w:val="00305AC7"/>
    <w:pPr>
      <w:suppressAutoHyphens/>
      <w:spacing w:after="160" w:line="256" w:lineRule="auto"/>
      <w:ind w:left="720"/>
      <w:contextualSpacing/>
    </w:pPr>
    <w:rPr>
      <w:rFonts w:ascii="Calibri" w:eastAsia="Calibri" w:hAnsi="Calibri"/>
      <w:sz w:val="22"/>
      <w:szCs w:val="22"/>
      <w:lang w:val="ru-RU" w:eastAsia="zh-CN"/>
    </w:rPr>
  </w:style>
  <w:style w:type="character" w:styleId="HTML1">
    <w:name w:val="HTML Code"/>
    <w:basedOn w:val="a0"/>
    <w:uiPriority w:val="99"/>
    <w:semiHidden/>
    <w:unhideWhenUsed/>
    <w:rsid w:val="00F07B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7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3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6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la589n\programming\OOP\OOP19\reports\donor\MainDonor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396AC74C4F01A46BE13358F2C473012" ma:contentTypeVersion="6" ma:contentTypeDescription="Создание документа." ma:contentTypeScope="" ma:versionID="f859ba39e220f03a01e269ef2c7c9eeb">
  <xsd:schema xmlns:xsd="http://www.w3.org/2001/XMLSchema" xmlns:xs="http://www.w3.org/2001/XMLSchema" xmlns:p="http://schemas.microsoft.com/office/2006/metadata/properties" xmlns:ns2="dde3b576-d1bf-41bc-beb9-241540f72ec8" targetNamespace="http://schemas.microsoft.com/office/2006/metadata/properties" ma:root="true" ma:fieldsID="37732361493d16ca6b4a7e402ed3d73a" ns2:_="">
    <xsd:import namespace="dde3b576-d1bf-41bc-beb9-241540f72ec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e3b576-d1bf-41bc-beb9-241540f72e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139570-9B11-4770-A0B3-80C916117E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F68B69-54DF-44AE-8D0C-2ABC6E25114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28174B7-D1EF-4049-9886-14104D3EB8B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1195B0E-94A9-4234-890B-DF596C586D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e3b576-d1bf-41bc-beb9-241540f72e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MainDonor.dotx</Template>
  <TotalTime>1673</TotalTime>
  <Pages>46</Pages>
  <Words>12148</Words>
  <Characters>69247</Characters>
  <Application>Microsoft Office Word</Application>
  <DocSecurity>0</DocSecurity>
  <Lines>577</Lines>
  <Paragraphs>162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laba</vt:lpstr>
      <vt:lpstr>laba</vt:lpstr>
      <vt:lpstr>laba</vt:lpstr>
    </vt:vector>
  </TitlesOfParts>
  <Company/>
  <LinksUpToDate>false</LinksUpToDate>
  <CharactersWithSpaces>81233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laba</dc:title>
  <dc:subject/>
  <dc:creator>rela589n</dc:creator>
  <cp:keywords/>
  <dc:description/>
  <cp:lastModifiedBy>Віталій Бортник</cp:lastModifiedBy>
  <cp:revision>297</cp:revision>
  <cp:lastPrinted>2017-09-21T16:49:00Z</cp:lastPrinted>
  <dcterms:created xsi:type="dcterms:W3CDTF">2019-10-04T04:18:00Z</dcterms:created>
  <dcterms:modified xsi:type="dcterms:W3CDTF">2021-02-15T22:38:00Z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0x010100D396AC74C4F01A46BE13358F2C473012</vt:lpwstr>
  </property>
</Properties>
</file>